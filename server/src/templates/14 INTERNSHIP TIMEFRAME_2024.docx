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105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47"/>
        <w:gridCol w:w="518"/>
        <w:gridCol w:w="2073"/>
        <w:gridCol w:w="1457"/>
        <w:gridCol w:w="1955"/>
        <w:gridCol w:w="3602"/>
      </w:tblGrid>
      <w:tr w:rsidR="00DA48E8" w:rsidRPr="00FE4BD1" w14:paraId="2430851E" w14:textId="77777777" w:rsidTr="00FE4BD1">
        <w:trPr>
          <w:trHeight w:val="1166"/>
          <w:jc w:val="center"/>
        </w:trPr>
        <w:tc>
          <w:tcPr>
            <w:tcW w:w="144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788081E" w14:textId="77777777" w:rsidR="00DA48E8" w:rsidRPr="00FE4BD1" w:rsidRDefault="00E02329" w:rsidP="00FE4BD1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 w:rsidRPr="00FE4BD1">
              <w:rPr>
                <w:rFonts w:ascii="Arial" w:hAnsi="Arial" w:cs="Arial"/>
                <w:noProof/>
                <w:lang w:val="en-US"/>
              </w:rPr>
              <w:drawing>
                <wp:inline distT="0" distB="0" distL="0" distR="0" wp14:anchorId="4E043B09" wp14:editId="13599E37">
                  <wp:extent cx="781050" cy="781050"/>
                  <wp:effectExtent l="0" t="0" r="0" b="0"/>
                  <wp:docPr id="1" name="Picture 10" descr="psu log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 descr="psu logo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81050" cy="7810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605" w:type="dxa"/>
            <w:gridSpan w:val="5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8AC277E" w14:textId="77777777" w:rsidR="000A2936" w:rsidRPr="00FE4BD1" w:rsidRDefault="009B4680" w:rsidP="00FE4BD1">
            <w:pPr>
              <w:spacing w:after="0" w:line="240" w:lineRule="auto"/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  <w:r w:rsidRPr="00FE4BD1">
              <w:rPr>
                <w:rFonts w:ascii="Arial" w:hAnsi="Arial" w:cs="Arial"/>
                <w:b/>
                <w:sz w:val="32"/>
                <w:szCs w:val="32"/>
              </w:rPr>
              <w:t>INTERNSHIP</w:t>
            </w:r>
            <w:r w:rsidR="00032CFA" w:rsidRPr="00FE4BD1">
              <w:rPr>
                <w:rFonts w:ascii="Arial" w:hAnsi="Arial" w:cs="Arial"/>
                <w:b/>
                <w:sz w:val="32"/>
                <w:szCs w:val="32"/>
              </w:rPr>
              <w:t xml:space="preserve"> TIME</w:t>
            </w:r>
            <w:r w:rsidR="00011ABD">
              <w:rPr>
                <w:rFonts w:ascii="Arial" w:hAnsi="Arial" w:cs="Arial"/>
                <w:b/>
                <w:sz w:val="32"/>
                <w:szCs w:val="32"/>
              </w:rPr>
              <w:t xml:space="preserve"> </w:t>
            </w:r>
            <w:r w:rsidR="00032CFA" w:rsidRPr="00FE4BD1">
              <w:rPr>
                <w:rFonts w:ascii="Arial" w:hAnsi="Arial" w:cs="Arial"/>
                <w:b/>
                <w:sz w:val="32"/>
                <w:szCs w:val="32"/>
              </w:rPr>
              <w:t>FRAME</w:t>
            </w:r>
          </w:p>
          <w:p w14:paraId="17B68457" w14:textId="77777777" w:rsidR="00AF309F" w:rsidRDefault="00AF309F" w:rsidP="00FE4BD1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FE4BD1">
              <w:rPr>
                <w:rFonts w:ascii="Arial" w:hAnsi="Arial" w:cs="Arial"/>
                <w:sz w:val="14"/>
                <w:szCs w:val="14"/>
              </w:rPr>
              <w:t>PANGASINAN STATE UNIVERSITY</w:t>
            </w:r>
          </w:p>
          <w:p w14:paraId="4F73AFEA" w14:textId="0CFE0F7A" w:rsidR="00CF32F8" w:rsidRPr="00FE4BD1" w:rsidRDefault="00CF32F8" w:rsidP="00FE4BD1">
            <w:pPr>
              <w:spacing w:after="0" w:line="240" w:lineRule="auto"/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  <w:r w:rsidRPr="003323CF">
              <w:rPr>
                <w:rFonts w:ascii="Arial" w:hAnsi="Arial" w:cs="Arial"/>
                <w:sz w:val="14"/>
                <w:szCs w:val="14"/>
              </w:rPr>
              <w:t>___</w:t>
            </w:r>
            <w:r w:rsidR="00AF7181">
              <w:rPr>
                <w:rFonts w:ascii="Arial" w:hAnsi="Arial" w:cs="Arial"/>
                <w:sz w:val="14"/>
                <w:szCs w:val="14"/>
                <w:u w:val="single"/>
              </w:rPr>
              <w:t>Urdaneta</w:t>
            </w:r>
            <w:r w:rsidRPr="003323CF">
              <w:rPr>
                <w:rFonts w:ascii="Arial" w:hAnsi="Arial" w:cs="Arial"/>
                <w:sz w:val="14"/>
                <w:szCs w:val="14"/>
              </w:rPr>
              <w:t>__ Campus</w:t>
            </w:r>
          </w:p>
        </w:tc>
      </w:tr>
      <w:tr w:rsidR="00AF7B67" w:rsidRPr="00FE4BD1" w14:paraId="13369CA9" w14:textId="77777777" w:rsidTr="00FE4BD1">
        <w:trPr>
          <w:trHeight w:val="284"/>
          <w:jc w:val="center"/>
        </w:trPr>
        <w:tc>
          <w:tcPr>
            <w:tcW w:w="1965" w:type="dxa"/>
            <w:gridSpan w:val="2"/>
            <w:tcBorders>
              <w:top w:val="single" w:sz="12" w:space="0" w:color="auto"/>
              <w:left w:val="single" w:sz="12" w:space="0" w:color="auto"/>
            </w:tcBorders>
            <w:shd w:val="clear" w:color="auto" w:fill="auto"/>
            <w:vAlign w:val="center"/>
          </w:tcPr>
          <w:p w14:paraId="746F92F5" w14:textId="77777777" w:rsidR="00AF7B67" w:rsidRPr="00FE4BD1" w:rsidRDefault="003A0119" w:rsidP="00AB6367">
            <w:pPr>
              <w:spacing w:after="0" w:line="240" w:lineRule="auto"/>
              <w:rPr>
                <w:rFonts w:ascii="Arial" w:hAnsi="Arial" w:cs="Arial"/>
                <w:b/>
                <w:sz w:val="16"/>
                <w:szCs w:val="16"/>
              </w:rPr>
            </w:pPr>
            <w:r w:rsidRPr="00FE4BD1">
              <w:rPr>
                <w:rFonts w:ascii="Arial" w:hAnsi="Arial" w:cs="Arial"/>
                <w:b/>
                <w:sz w:val="16"/>
                <w:szCs w:val="16"/>
              </w:rPr>
              <w:t xml:space="preserve">NAME OF </w:t>
            </w:r>
            <w:r w:rsidR="00032CFA" w:rsidRPr="00FE4BD1">
              <w:rPr>
                <w:rFonts w:ascii="Arial" w:hAnsi="Arial" w:cs="Arial"/>
                <w:b/>
                <w:sz w:val="16"/>
                <w:szCs w:val="16"/>
              </w:rPr>
              <w:t>STUDENT</w:t>
            </w:r>
            <w:r w:rsidR="00E02329">
              <w:rPr>
                <w:rFonts w:ascii="Arial" w:hAnsi="Arial" w:cs="Arial"/>
                <w:b/>
                <w:sz w:val="16"/>
                <w:szCs w:val="16"/>
              </w:rPr>
              <w:t>-</w:t>
            </w:r>
            <w:r w:rsidR="00AB6367">
              <w:rPr>
                <w:rFonts w:ascii="Arial" w:hAnsi="Arial" w:cs="Arial"/>
                <w:b/>
                <w:sz w:val="16"/>
                <w:szCs w:val="16"/>
              </w:rPr>
              <w:t>INTERN</w:t>
            </w:r>
          </w:p>
        </w:tc>
        <w:tc>
          <w:tcPr>
            <w:tcW w:w="9087" w:type="dxa"/>
            <w:gridSpan w:val="4"/>
            <w:tcBorders>
              <w:top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765B0A5" w14:textId="7A9DFE5B" w:rsidR="00AF7B67" w:rsidRPr="00FE4BD1" w:rsidRDefault="0077407F" w:rsidP="00FE4BD1">
            <w:pPr>
              <w:spacing w:after="0" w:line="240" w:lineRule="auto"/>
              <w:rPr>
                <w:rFonts w:ascii="Arial" w:hAnsi="Arial" w:cs="Arial"/>
                <w:b/>
                <w:sz w:val="16"/>
                <w:szCs w:val="16"/>
              </w:rPr>
            </w:pPr>
            <w:r w:rsidRPr="0077407F">
              <w:rPr>
                <w:rFonts w:ascii="Arial" w:hAnsi="Arial" w:cs="Arial"/>
                <w:b/>
                <w:sz w:val="16"/>
                <w:szCs w:val="16"/>
              </w:rPr>
              <w:t>${student_name}</w:t>
            </w:r>
          </w:p>
        </w:tc>
      </w:tr>
      <w:tr w:rsidR="006876DB" w:rsidRPr="00FE4BD1" w14:paraId="00487BB8" w14:textId="77777777" w:rsidTr="00FE4BD1">
        <w:trPr>
          <w:trHeight w:val="284"/>
          <w:jc w:val="center"/>
        </w:trPr>
        <w:tc>
          <w:tcPr>
            <w:tcW w:w="1965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3124B678" w14:textId="77777777" w:rsidR="006876DB" w:rsidRPr="00FE4BD1" w:rsidRDefault="00032CFA" w:rsidP="00FE4BD1">
            <w:pPr>
              <w:spacing w:after="0" w:line="240" w:lineRule="auto"/>
              <w:rPr>
                <w:rFonts w:ascii="Arial" w:hAnsi="Arial" w:cs="Arial"/>
                <w:b/>
                <w:sz w:val="16"/>
                <w:szCs w:val="16"/>
              </w:rPr>
            </w:pPr>
            <w:r w:rsidRPr="00FE4BD1">
              <w:rPr>
                <w:rFonts w:ascii="Arial" w:hAnsi="Arial" w:cs="Arial"/>
                <w:b/>
                <w:sz w:val="16"/>
                <w:szCs w:val="16"/>
              </w:rPr>
              <w:t>YEAR AND COURSE</w:t>
            </w:r>
          </w:p>
        </w:tc>
        <w:tc>
          <w:tcPr>
            <w:tcW w:w="9087" w:type="dxa"/>
            <w:gridSpan w:val="4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878E079" w14:textId="6A658B00" w:rsidR="006876DB" w:rsidRPr="00FE4BD1" w:rsidRDefault="0077407F" w:rsidP="00FE4BD1">
            <w:pPr>
              <w:spacing w:after="0" w:line="240" w:lineRule="auto"/>
              <w:rPr>
                <w:rFonts w:ascii="Arial" w:hAnsi="Arial" w:cs="Arial"/>
                <w:b/>
                <w:sz w:val="16"/>
                <w:szCs w:val="16"/>
              </w:rPr>
            </w:pPr>
            <w:r w:rsidRPr="0077407F">
              <w:rPr>
                <w:rFonts w:ascii="Arial" w:hAnsi="Arial" w:cs="Arial"/>
                <w:b/>
                <w:sz w:val="16"/>
                <w:szCs w:val="16"/>
              </w:rPr>
              <w:t>${year_and_course}</w:t>
            </w:r>
          </w:p>
        </w:tc>
      </w:tr>
      <w:tr w:rsidR="00032CFA" w:rsidRPr="00FE4BD1" w14:paraId="156FEB6D" w14:textId="77777777" w:rsidTr="00FE4BD1">
        <w:trPr>
          <w:trHeight w:val="284"/>
          <w:jc w:val="center"/>
        </w:trPr>
        <w:tc>
          <w:tcPr>
            <w:tcW w:w="1965" w:type="dxa"/>
            <w:gridSpan w:val="2"/>
            <w:tcBorders>
              <w:left w:val="single" w:sz="12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77BEFBAF" w14:textId="77777777" w:rsidR="00032CFA" w:rsidRPr="00FE4BD1" w:rsidRDefault="00032CFA" w:rsidP="00FE4BD1">
            <w:pPr>
              <w:spacing w:after="0" w:line="240" w:lineRule="auto"/>
              <w:rPr>
                <w:rFonts w:ascii="Arial" w:hAnsi="Arial" w:cs="Arial"/>
                <w:b/>
                <w:sz w:val="16"/>
                <w:szCs w:val="16"/>
              </w:rPr>
            </w:pPr>
            <w:r w:rsidRPr="00FE4BD1">
              <w:rPr>
                <w:rFonts w:ascii="Arial" w:hAnsi="Arial" w:cs="Arial"/>
                <w:b/>
                <w:sz w:val="16"/>
                <w:szCs w:val="16"/>
              </w:rPr>
              <w:t>COMPANY NAME</w:t>
            </w:r>
          </w:p>
        </w:tc>
        <w:tc>
          <w:tcPr>
            <w:tcW w:w="9087" w:type="dxa"/>
            <w:gridSpan w:val="4"/>
            <w:tcBorders>
              <w:bottom w:val="single" w:sz="4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4CA7177" w14:textId="1CB12CE5" w:rsidR="00032CFA" w:rsidRPr="00FE4BD1" w:rsidRDefault="0077407F" w:rsidP="00FE4BD1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 w:rsidRPr="0077407F">
              <w:rPr>
                <w:rFonts w:ascii="Arial" w:hAnsi="Arial" w:cs="Arial"/>
                <w:b/>
                <w:sz w:val="16"/>
                <w:szCs w:val="16"/>
              </w:rPr>
              <w:t>${company_name}</w:t>
            </w:r>
          </w:p>
        </w:tc>
      </w:tr>
      <w:tr w:rsidR="00032CFA" w:rsidRPr="00FE4BD1" w14:paraId="79CC61FD" w14:textId="77777777" w:rsidTr="00FE4BD1">
        <w:trPr>
          <w:trHeight w:val="284"/>
          <w:jc w:val="center"/>
        </w:trPr>
        <w:tc>
          <w:tcPr>
            <w:tcW w:w="1965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01A77E8E" w14:textId="77777777" w:rsidR="00032CFA" w:rsidRPr="00FE4BD1" w:rsidRDefault="00032CFA" w:rsidP="00FE4BD1">
            <w:pPr>
              <w:spacing w:after="0" w:line="240" w:lineRule="auto"/>
              <w:rPr>
                <w:rFonts w:ascii="Arial" w:hAnsi="Arial" w:cs="Arial"/>
                <w:b/>
                <w:sz w:val="16"/>
                <w:szCs w:val="16"/>
              </w:rPr>
            </w:pPr>
            <w:r w:rsidRPr="00FE4BD1">
              <w:rPr>
                <w:rFonts w:ascii="Arial" w:hAnsi="Arial" w:cs="Arial"/>
                <w:b/>
                <w:sz w:val="16"/>
                <w:szCs w:val="16"/>
              </w:rPr>
              <w:t>COMPANY ADDRESS</w:t>
            </w:r>
          </w:p>
        </w:tc>
        <w:tc>
          <w:tcPr>
            <w:tcW w:w="9087" w:type="dxa"/>
            <w:gridSpan w:val="4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1AECBC8" w14:textId="0E3B86DB" w:rsidR="00032CFA" w:rsidRPr="00A522E4" w:rsidRDefault="0077407F" w:rsidP="00FE4BD1">
            <w:pPr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522E4">
              <w:rPr>
                <w:rFonts w:ascii="Arial" w:hAnsi="Arial" w:cs="Arial"/>
                <w:b/>
                <w:bCs/>
                <w:sz w:val="16"/>
                <w:szCs w:val="16"/>
              </w:rPr>
              <w:t>${company_address}</w:t>
            </w:r>
          </w:p>
        </w:tc>
      </w:tr>
      <w:tr w:rsidR="003A0119" w:rsidRPr="00FE4BD1" w14:paraId="5CBF98AD" w14:textId="77777777" w:rsidTr="00FE4BD1">
        <w:trPr>
          <w:trHeight w:val="284"/>
          <w:jc w:val="center"/>
        </w:trPr>
        <w:tc>
          <w:tcPr>
            <w:tcW w:w="1965" w:type="dxa"/>
            <w:gridSpan w:val="2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0D8244E" w14:textId="77777777" w:rsidR="003A0119" w:rsidRPr="00FE4BD1" w:rsidRDefault="00032CFA" w:rsidP="00FE4BD1">
            <w:pPr>
              <w:spacing w:after="0" w:line="240" w:lineRule="auto"/>
              <w:rPr>
                <w:rFonts w:ascii="Arial" w:hAnsi="Arial" w:cs="Arial"/>
                <w:b/>
                <w:sz w:val="16"/>
                <w:szCs w:val="16"/>
              </w:rPr>
            </w:pPr>
            <w:r w:rsidRPr="00FE4BD1">
              <w:rPr>
                <w:rFonts w:ascii="Arial" w:hAnsi="Arial" w:cs="Arial"/>
                <w:b/>
                <w:sz w:val="16"/>
                <w:szCs w:val="16"/>
              </w:rPr>
              <w:t>NUMBER OF HOURS</w:t>
            </w:r>
          </w:p>
        </w:tc>
        <w:tc>
          <w:tcPr>
            <w:tcW w:w="9087" w:type="dxa"/>
            <w:gridSpan w:val="4"/>
            <w:tcBorders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6EF58A17" w14:textId="40578640" w:rsidR="003A0119" w:rsidRPr="00A522E4" w:rsidRDefault="0077407F" w:rsidP="00FE4BD1">
            <w:pPr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522E4">
              <w:rPr>
                <w:rFonts w:ascii="Arial" w:hAnsi="Arial" w:cs="Arial"/>
                <w:b/>
                <w:bCs/>
                <w:sz w:val="16"/>
                <w:szCs w:val="16"/>
              </w:rPr>
              <w:t>${number_of_hours}</w:t>
            </w:r>
          </w:p>
        </w:tc>
      </w:tr>
      <w:tr w:rsidR="003A0119" w:rsidRPr="00FE4BD1" w14:paraId="22090639" w14:textId="77777777" w:rsidTr="00FE4BD1">
        <w:trPr>
          <w:trHeight w:val="284"/>
          <w:jc w:val="center"/>
        </w:trPr>
        <w:tc>
          <w:tcPr>
            <w:tcW w:w="4038" w:type="dxa"/>
            <w:gridSpan w:val="3"/>
            <w:tcBorders>
              <w:left w:val="single" w:sz="1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D511CA9" w14:textId="77777777" w:rsidR="003A0119" w:rsidRPr="00FE4BD1" w:rsidRDefault="00032CFA" w:rsidP="00FE4BD1">
            <w:pPr>
              <w:spacing w:after="0" w:line="240" w:lineRule="auto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FE4BD1">
              <w:rPr>
                <w:rFonts w:ascii="Arial" w:hAnsi="Arial" w:cs="Arial"/>
                <w:b/>
                <w:sz w:val="16"/>
                <w:szCs w:val="16"/>
              </w:rPr>
              <w:t>DATE</w:t>
            </w:r>
          </w:p>
        </w:tc>
        <w:tc>
          <w:tcPr>
            <w:tcW w:w="3412" w:type="dxa"/>
            <w:gridSpan w:val="2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6BC543E0" w14:textId="77777777" w:rsidR="003A0119" w:rsidRPr="00FE4BD1" w:rsidRDefault="00032CFA" w:rsidP="00FE4BD1">
            <w:pPr>
              <w:spacing w:after="0" w:line="240" w:lineRule="auto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FE4BD1">
              <w:rPr>
                <w:rFonts w:ascii="Arial" w:hAnsi="Arial" w:cs="Arial"/>
                <w:b/>
                <w:sz w:val="16"/>
                <w:szCs w:val="16"/>
              </w:rPr>
              <w:t>DAY</w:t>
            </w:r>
          </w:p>
        </w:tc>
        <w:tc>
          <w:tcPr>
            <w:tcW w:w="3602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9C9E955" w14:textId="77777777" w:rsidR="003A0119" w:rsidRPr="00FE4BD1" w:rsidRDefault="00032CFA" w:rsidP="00FE4BD1">
            <w:pPr>
              <w:spacing w:after="0" w:line="240" w:lineRule="auto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FE4BD1">
              <w:rPr>
                <w:rFonts w:ascii="Arial" w:hAnsi="Arial" w:cs="Arial"/>
                <w:b/>
                <w:sz w:val="16"/>
                <w:szCs w:val="16"/>
              </w:rPr>
              <w:t>NUMBER OF HOURS</w:t>
            </w:r>
          </w:p>
        </w:tc>
      </w:tr>
      <w:tr w:rsidR="003A0119" w:rsidRPr="00FE4BD1" w14:paraId="374C6A9B" w14:textId="77777777" w:rsidTr="00FE4BD1">
        <w:trPr>
          <w:trHeight w:val="284"/>
          <w:jc w:val="center"/>
        </w:trPr>
        <w:tc>
          <w:tcPr>
            <w:tcW w:w="4038" w:type="dxa"/>
            <w:gridSpan w:val="3"/>
            <w:tcBorders>
              <w:left w:val="single" w:sz="1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F406FDB" w14:textId="2E2E39FD" w:rsidR="003A0119" w:rsidRPr="00A522E4" w:rsidRDefault="00300BE7" w:rsidP="00FE4BD1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522E4">
              <w:rPr>
                <w:rFonts w:ascii="Arial" w:hAnsi="Arial" w:cs="Arial"/>
                <w:b/>
                <w:bCs/>
                <w:sz w:val="16"/>
                <w:szCs w:val="16"/>
              </w:rPr>
              <w:t>${</w:t>
            </w:r>
            <w:r w:rsidR="00183F17" w:rsidRPr="00A522E4">
              <w:rPr>
                <w:rFonts w:ascii="Arial" w:hAnsi="Arial" w:cs="Arial"/>
                <w:b/>
                <w:bCs/>
                <w:sz w:val="16"/>
                <w:szCs w:val="16"/>
              </w:rPr>
              <w:t>#</w:t>
            </w:r>
            <w:r w:rsidRPr="00A522E4">
              <w:rPr>
                <w:rFonts w:ascii="Arial" w:hAnsi="Arial" w:cs="Arial"/>
                <w:b/>
                <w:bCs/>
                <w:sz w:val="16"/>
                <w:szCs w:val="16"/>
              </w:rPr>
              <w:t>attendance_logs}${date}</w:t>
            </w:r>
          </w:p>
        </w:tc>
        <w:tc>
          <w:tcPr>
            <w:tcW w:w="3412" w:type="dxa"/>
            <w:gridSpan w:val="2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760FF268" w14:textId="5C4FDBDA" w:rsidR="003A0119" w:rsidRPr="00A522E4" w:rsidRDefault="00300BE7" w:rsidP="00FE4BD1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522E4">
              <w:rPr>
                <w:rFonts w:ascii="Arial" w:hAnsi="Arial" w:cs="Arial"/>
                <w:b/>
                <w:bCs/>
                <w:sz w:val="16"/>
                <w:szCs w:val="16"/>
              </w:rPr>
              <w:t>${day}</w:t>
            </w:r>
          </w:p>
        </w:tc>
        <w:tc>
          <w:tcPr>
            <w:tcW w:w="3602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CD3756B" w14:textId="6690842D" w:rsidR="003A0119" w:rsidRPr="00A522E4" w:rsidRDefault="00300BE7" w:rsidP="00FE4BD1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522E4">
              <w:rPr>
                <w:rFonts w:ascii="Arial" w:hAnsi="Arial" w:cs="Arial"/>
                <w:b/>
                <w:bCs/>
                <w:sz w:val="16"/>
                <w:szCs w:val="16"/>
              </w:rPr>
              <w:t>${hours}${/attendance_logs}</w:t>
            </w:r>
          </w:p>
        </w:tc>
      </w:tr>
      <w:tr w:rsidR="003A0119" w:rsidRPr="00FE4BD1" w14:paraId="455D563B" w14:textId="77777777" w:rsidTr="00FE4BD1">
        <w:trPr>
          <w:trHeight w:val="284"/>
          <w:jc w:val="center"/>
        </w:trPr>
        <w:tc>
          <w:tcPr>
            <w:tcW w:w="4038" w:type="dxa"/>
            <w:gridSpan w:val="3"/>
            <w:tcBorders>
              <w:left w:val="single" w:sz="1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9A282E5" w14:textId="4A44A531" w:rsidR="003A0119" w:rsidRPr="00FE4BD1" w:rsidRDefault="003A0119" w:rsidP="00FE4BD1">
            <w:pPr>
              <w:spacing w:after="0" w:line="240" w:lineRule="auto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3412" w:type="dxa"/>
            <w:gridSpan w:val="2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3A8442B7" w14:textId="19EA3D76" w:rsidR="003A0119" w:rsidRPr="00FE4BD1" w:rsidRDefault="003A0119" w:rsidP="00FE4BD1">
            <w:pPr>
              <w:spacing w:after="0" w:line="240" w:lineRule="auto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3602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F0030CE" w14:textId="2D1F0407" w:rsidR="003A0119" w:rsidRPr="00FE4BD1" w:rsidRDefault="003A0119" w:rsidP="00FE4BD1">
            <w:pPr>
              <w:spacing w:after="0" w:line="240" w:lineRule="auto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</w:tr>
      <w:tr w:rsidR="003A0119" w:rsidRPr="00FE4BD1" w14:paraId="222BEF7E" w14:textId="77777777" w:rsidTr="00FE4BD1">
        <w:trPr>
          <w:trHeight w:val="284"/>
          <w:jc w:val="center"/>
        </w:trPr>
        <w:tc>
          <w:tcPr>
            <w:tcW w:w="4038" w:type="dxa"/>
            <w:gridSpan w:val="3"/>
            <w:tcBorders>
              <w:left w:val="single" w:sz="1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8C1F7F7" w14:textId="46823406" w:rsidR="003A0119" w:rsidRPr="00FE4BD1" w:rsidRDefault="003A0119" w:rsidP="00FE4BD1">
            <w:pPr>
              <w:spacing w:after="0" w:line="240" w:lineRule="auto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3412" w:type="dxa"/>
            <w:gridSpan w:val="2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3452931A" w14:textId="77777777" w:rsidR="003A0119" w:rsidRPr="00FE4BD1" w:rsidRDefault="003A0119" w:rsidP="00FE4BD1">
            <w:pPr>
              <w:spacing w:after="0" w:line="240" w:lineRule="auto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3602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EE21426" w14:textId="77777777" w:rsidR="003A0119" w:rsidRPr="00FE4BD1" w:rsidRDefault="003A0119" w:rsidP="00FE4BD1">
            <w:pPr>
              <w:spacing w:after="0" w:line="240" w:lineRule="auto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</w:tr>
      <w:tr w:rsidR="003A0119" w:rsidRPr="00FE4BD1" w14:paraId="66C9C33A" w14:textId="77777777" w:rsidTr="00FE4BD1">
        <w:trPr>
          <w:trHeight w:val="284"/>
          <w:jc w:val="center"/>
        </w:trPr>
        <w:tc>
          <w:tcPr>
            <w:tcW w:w="4038" w:type="dxa"/>
            <w:gridSpan w:val="3"/>
            <w:tcBorders>
              <w:left w:val="single" w:sz="1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A8F67A7" w14:textId="77777777" w:rsidR="003A0119" w:rsidRPr="00FE4BD1" w:rsidRDefault="003A0119" w:rsidP="00FE4BD1">
            <w:pPr>
              <w:spacing w:after="0" w:line="240" w:lineRule="auto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3412" w:type="dxa"/>
            <w:gridSpan w:val="2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3A8831F5" w14:textId="77777777" w:rsidR="003A0119" w:rsidRPr="00FE4BD1" w:rsidRDefault="003A0119" w:rsidP="00FE4BD1">
            <w:pPr>
              <w:spacing w:after="0" w:line="240" w:lineRule="auto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3602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5F15800" w14:textId="77777777" w:rsidR="003A0119" w:rsidRPr="00FE4BD1" w:rsidRDefault="003A0119" w:rsidP="00FE4BD1">
            <w:pPr>
              <w:spacing w:after="0" w:line="240" w:lineRule="auto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</w:tr>
      <w:tr w:rsidR="003A0119" w:rsidRPr="00FE4BD1" w14:paraId="00621346" w14:textId="77777777" w:rsidTr="00FE4BD1">
        <w:trPr>
          <w:trHeight w:val="284"/>
          <w:jc w:val="center"/>
        </w:trPr>
        <w:tc>
          <w:tcPr>
            <w:tcW w:w="4038" w:type="dxa"/>
            <w:gridSpan w:val="3"/>
            <w:tcBorders>
              <w:left w:val="single" w:sz="1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5536FFE" w14:textId="77777777" w:rsidR="003A0119" w:rsidRPr="00FE4BD1" w:rsidRDefault="003A0119" w:rsidP="00FE4BD1">
            <w:pPr>
              <w:spacing w:after="0" w:line="240" w:lineRule="auto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3412" w:type="dxa"/>
            <w:gridSpan w:val="2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4CFC6101" w14:textId="77777777" w:rsidR="003A0119" w:rsidRPr="00FE4BD1" w:rsidRDefault="003A0119" w:rsidP="00FE4BD1">
            <w:pPr>
              <w:spacing w:after="0" w:line="240" w:lineRule="auto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3602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9223543" w14:textId="77777777" w:rsidR="003A0119" w:rsidRPr="00FE4BD1" w:rsidRDefault="003A0119" w:rsidP="00FE4BD1">
            <w:pPr>
              <w:spacing w:after="0" w:line="240" w:lineRule="auto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</w:tr>
      <w:tr w:rsidR="003A0119" w:rsidRPr="00FE4BD1" w14:paraId="4C29013B" w14:textId="77777777" w:rsidTr="00FE4BD1">
        <w:trPr>
          <w:trHeight w:val="284"/>
          <w:jc w:val="center"/>
        </w:trPr>
        <w:tc>
          <w:tcPr>
            <w:tcW w:w="4038" w:type="dxa"/>
            <w:gridSpan w:val="3"/>
            <w:tcBorders>
              <w:left w:val="single" w:sz="1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D8A264B" w14:textId="77777777" w:rsidR="003A0119" w:rsidRPr="00FE4BD1" w:rsidRDefault="003A0119" w:rsidP="00FE4BD1">
            <w:pPr>
              <w:spacing w:after="0" w:line="240" w:lineRule="auto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3412" w:type="dxa"/>
            <w:gridSpan w:val="2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47EBD820" w14:textId="77777777" w:rsidR="003A0119" w:rsidRPr="00FE4BD1" w:rsidRDefault="003A0119" w:rsidP="00FE4BD1">
            <w:pPr>
              <w:spacing w:after="0" w:line="240" w:lineRule="auto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3602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DCF136D" w14:textId="77777777" w:rsidR="003A0119" w:rsidRPr="00FE4BD1" w:rsidRDefault="003A0119" w:rsidP="00FE4BD1">
            <w:pPr>
              <w:spacing w:after="0" w:line="240" w:lineRule="auto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</w:tr>
      <w:tr w:rsidR="003A0119" w:rsidRPr="00FE4BD1" w14:paraId="08189ACA" w14:textId="77777777" w:rsidTr="00FE4BD1">
        <w:trPr>
          <w:trHeight w:val="284"/>
          <w:jc w:val="center"/>
        </w:trPr>
        <w:tc>
          <w:tcPr>
            <w:tcW w:w="4038" w:type="dxa"/>
            <w:gridSpan w:val="3"/>
            <w:tcBorders>
              <w:left w:val="single" w:sz="1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C211CF5" w14:textId="77777777" w:rsidR="003A0119" w:rsidRPr="00FE4BD1" w:rsidRDefault="003A0119" w:rsidP="00FE4BD1">
            <w:pPr>
              <w:spacing w:after="0" w:line="240" w:lineRule="auto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3412" w:type="dxa"/>
            <w:gridSpan w:val="2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7D60CBC0" w14:textId="77777777" w:rsidR="003A0119" w:rsidRPr="00FE4BD1" w:rsidRDefault="003A0119" w:rsidP="00FE4BD1">
            <w:pPr>
              <w:spacing w:after="0" w:line="240" w:lineRule="auto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3602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5758269" w14:textId="77777777" w:rsidR="003A0119" w:rsidRPr="00FE4BD1" w:rsidRDefault="003A0119" w:rsidP="00FE4BD1">
            <w:pPr>
              <w:spacing w:after="0" w:line="240" w:lineRule="auto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</w:tr>
      <w:tr w:rsidR="003A0119" w:rsidRPr="00FE4BD1" w14:paraId="73AF2F71" w14:textId="77777777" w:rsidTr="00FE4BD1">
        <w:trPr>
          <w:trHeight w:val="284"/>
          <w:jc w:val="center"/>
        </w:trPr>
        <w:tc>
          <w:tcPr>
            <w:tcW w:w="4038" w:type="dxa"/>
            <w:gridSpan w:val="3"/>
            <w:tcBorders>
              <w:left w:val="single" w:sz="1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2F6E40B" w14:textId="77777777" w:rsidR="003A0119" w:rsidRPr="00FE4BD1" w:rsidRDefault="003A0119" w:rsidP="00FE4BD1">
            <w:pPr>
              <w:spacing w:after="0" w:line="240" w:lineRule="auto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3412" w:type="dxa"/>
            <w:gridSpan w:val="2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4497375D" w14:textId="77777777" w:rsidR="003A0119" w:rsidRPr="00FE4BD1" w:rsidRDefault="003A0119" w:rsidP="00FE4BD1">
            <w:pPr>
              <w:spacing w:after="0" w:line="240" w:lineRule="auto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3602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833BB8E" w14:textId="77777777" w:rsidR="003A0119" w:rsidRPr="00FE4BD1" w:rsidRDefault="003A0119" w:rsidP="00FE4BD1">
            <w:pPr>
              <w:spacing w:after="0" w:line="240" w:lineRule="auto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</w:tr>
      <w:tr w:rsidR="003A0119" w:rsidRPr="00FE4BD1" w14:paraId="27AB978C" w14:textId="77777777" w:rsidTr="00FE4BD1">
        <w:trPr>
          <w:trHeight w:val="284"/>
          <w:jc w:val="center"/>
        </w:trPr>
        <w:tc>
          <w:tcPr>
            <w:tcW w:w="4038" w:type="dxa"/>
            <w:gridSpan w:val="3"/>
            <w:tcBorders>
              <w:left w:val="single" w:sz="1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2BC01CE" w14:textId="77777777" w:rsidR="003A0119" w:rsidRPr="00FE4BD1" w:rsidRDefault="003A0119" w:rsidP="00FE4BD1">
            <w:pPr>
              <w:spacing w:after="0" w:line="240" w:lineRule="auto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3412" w:type="dxa"/>
            <w:gridSpan w:val="2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219E0A23" w14:textId="77777777" w:rsidR="003A0119" w:rsidRPr="00FE4BD1" w:rsidRDefault="003A0119" w:rsidP="00FE4BD1">
            <w:pPr>
              <w:spacing w:after="0" w:line="240" w:lineRule="auto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3602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6F7B370" w14:textId="77777777" w:rsidR="003A0119" w:rsidRPr="00FE4BD1" w:rsidRDefault="003A0119" w:rsidP="00FE4BD1">
            <w:pPr>
              <w:spacing w:after="0" w:line="240" w:lineRule="auto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</w:tr>
      <w:tr w:rsidR="003A0119" w:rsidRPr="00FE4BD1" w14:paraId="7A47FE4C" w14:textId="77777777" w:rsidTr="00FE4BD1">
        <w:trPr>
          <w:trHeight w:val="284"/>
          <w:jc w:val="center"/>
        </w:trPr>
        <w:tc>
          <w:tcPr>
            <w:tcW w:w="4038" w:type="dxa"/>
            <w:gridSpan w:val="3"/>
            <w:tcBorders>
              <w:left w:val="single" w:sz="1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CE190C0" w14:textId="77777777" w:rsidR="003A0119" w:rsidRPr="00FE4BD1" w:rsidRDefault="003A0119" w:rsidP="00FE4BD1">
            <w:pPr>
              <w:spacing w:after="0" w:line="240" w:lineRule="auto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3412" w:type="dxa"/>
            <w:gridSpan w:val="2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747B0D1C" w14:textId="77777777" w:rsidR="003A0119" w:rsidRPr="00FE4BD1" w:rsidRDefault="003A0119" w:rsidP="00FE4BD1">
            <w:pPr>
              <w:spacing w:after="0" w:line="240" w:lineRule="auto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3602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FB2D2A6" w14:textId="77777777" w:rsidR="003A0119" w:rsidRPr="00FE4BD1" w:rsidRDefault="003A0119" w:rsidP="00FE4BD1">
            <w:pPr>
              <w:spacing w:after="0" w:line="240" w:lineRule="auto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</w:tr>
      <w:tr w:rsidR="003A0119" w:rsidRPr="00FE4BD1" w14:paraId="78E8F51F" w14:textId="77777777" w:rsidTr="00FE4BD1">
        <w:trPr>
          <w:trHeight w:val="284"/>
          <w:jc w:val="center"/>
        </w:trPr>
        <w:tc>
          <w:tcPr>
            <w:tcW w:w="4038" w:type="dxa"/>
            <w:gridSpan w:val="3"/>
            <w:tcBorders>
              <w:left w:val="single" w:sz="1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6F39B34" w14:textId="77777777" w:rsidR="003A0119" w:rsidRPr="00FE4BD1" w:rsidRDefault="003A0119" w:rsidP="00FE4BD1">
            <w:pPr>
              <w:spacing w:after="0" w:line="240" w:lineRule="auto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3412" w:type="dxa"/>
            <w:gridSpan w:val="2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3A95DB74" w14:textId="77777777" w:rsidR="003A0119" w:rsidRPr="00FE4BD1" w:rsidRDefault="003A0119" w:rsidP="00FE4BD1">
            <w:pPr>
              <w:spacing w:after="0" w:line="240" w:lineRule="auto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3602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210C882" w14:textId="77777777" w:rsidR="003A0119" w:rsidRPr="00FE4BD1" w:rsidRDefault="003A0119" w:rsidP="00FE4BD1">
            <w:pPr>
              <w:spacing w:after="0" w:line="240" w:lineRule="auto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</w:tr>
      <w:tr w:rsidR="003A0119" w:rsidRPr="00FE4BD1" w14:paraId="18639377" w14:textId="77777777" w:rsidTr="00FE4BD1">
        <w:trPr>
          <w:trHeight w:val="284"/>
          <w:jc w:val="center"/>
        </w:trPr>
        <w:tc>
          <w:tcPr>
            <w:tcW w:w="4038" w:type="dxa"/>
            <w:gridSpan w:val="3"/>
            <w:tcBorders>
              <w:left w:val="single" w:sz="1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C10948F" w14:textId="77777777" w:rsidR="003A0119" w:rsidRPr="00FE4BD1" w:rsidRDefault="003A0119" w:rsidP="00FE4BD1">
            <w:pPr>
              <w:spacing w:after="0" w:line="240" w:lineRule="auto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3412" w:type="dxa"/>
            <w:gridSpan w:val="2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431FF3D0" w14:textId="77777777" w:rsidR="003A0119" w:rsidRPr="00FE4BD1" w:rsidRDefault="003A0119" w:rsidP="00FE4BD1">
            <w:pPr>
              <w:spacing w:after="0" w:line="240" w:lineRule="auto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3602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3BD93F71" w14:textId="77777777" w:rsidR="003A0119" w:rsidRPr="00FE4BD1" w:rsidRDefault="003A0119" w:rsidP="00FE4BD1">
            <w:pPr>
              <w:spacing w:after="0" w:line="240" w:lineRule="auto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</w:tr>
      <w:tr w:rsidR="003A0119" w:rsidRPr="00FE4BD1" w14:paraId="018A1D8D" w14:textId="77777777" w:rsidTr="00FE4BD1">
        <w:trPr>
          <w:trHeight w:val="284"/>
          <w:jc w:val="center"/>
        </w:trPr>
        <w:tc>
          <w:tcPr>
            <w:tcW w:w="4038" w:type="dxa"/>
            <w:gridSpan w:val="3"/>
            <w:tcBorders>
              <w:left w:val="single" w:sz="1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F1D05A9" w14:textId="77777777" w:rsidR="003A0119" w:rsidRPr="00FE4BD1" w:rsidRDefault="003A0119" w:rsidP="00FE4BD1">
            <w:pPr>
              <w:spacing w:after="0" w:line="240" w:lineRule="auto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3412" w:type="dxa"/>
            <w:gridSpan w:val="2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576EFE88" w14:textId="77777777" w:rsidR="003A0119" w:rsidRPr="00FE4BD1" w:rsidRDefault="003A0119" w:rsidP="00FE4BD1">
            <w:pPr>
              <w:spacing w:after="0" w:line="240" w:lineRule="auto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3602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82794F3" w14:textId="77777777" w:rsidR="003A0119" w:rsidRPr="00FE4BD1" w:rsidRDefault="003A0119" w:rsidP="00FE4BD1">
            <w:pPr>
              <w:spacing w:after="0" w:line="240" w:lineRule="auto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</w:tr>
      <w:tr w:rsidR="003A0119" w:rsidRPr="00FE4BD1" w14:paraId="3772D8D6" w14:textId="77777777" w:rsidTr="00FE4BD1">
        <w:trPr>
          <w:trHeight w:val="284"/>
          <w:jc w:val="center"/>
        </w:trPr>
        <w:tc>
          <w:tcPr>
            <w:tcW w:w="4038" w:type="dxa"/>
            <w:gridSpan w:val="3"/>
            <w:tcBorders>
              <w:left w:val="single" w:sz="1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A9C5396" w14:textId="77777777" w:rsidR="003A0119" w:rsidRPr="00FE4BD1" w:rsidRDefault="003A0119" w:rsidP="00FE4BD1">
            <w:pPr>
              <w:spacing w:after="0" w:line="240" w:lineRule="auto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3412" w:type="dxa"/>
            <w:gridSpan w:val="2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4A3F5F29" w14:textId="77777777" w:rsidR="003A0119" w:rsidRPr="00FE4BD1" w:rsidRDefault="003A0119" w:rsidP="00FE4BD1">
            <w:pPr>
              <w:spacing w:after="0" w:line="240" w:lineRule="auto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3602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7C3279AD" w14:textId="77777777" w:rsidR="003A0119" w:rsidRPr="00FE4BD1" w:rsidRDefault="003A0119" w:rsidP="00FE4BD1">
            <w:pPr>
              <w:spacing w:after="0" w:line="240" w:lineRule="auto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</w:tr>
      <w:tr w:rsidR="003A0119" w:rsidRPr="00FE4BD1" w14:paraId="6EEA9BEC" w14:textId="77777777" w:rsidTr="00FE4BD1">
        <w:trPr>
          <w:trHeight w:val="284"/>
          <w:jc w:val="center"/>
        </w:trPr>
        <w:tc>
          <w:tcPr>
            <w:tcW w:w="4038" w:type="dxa"/>
            <w:gridSpan w:val="3"/>
            <w:tcBorders>
              <w:left w:val="single" w:sz="1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BF54E4D" w14:textId="77777777" w:rsidR="003A0119" w:rsidRPr="00FE4BD1" w:rsidRDefault="003A0119" w:rsidP="00FE4BD1">
            <w:pPr>
              <w:spacing w:after="0" w:line="240" w:lineRule="auto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3412" w:type="dxa"/>
            <w:gridSpan w:val="2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1CC9C188" w14:textId="77777777" w:rsidR="003A0119" w:rsidRPr="00FE4BD1" w:rsidRDefault="003A0119" w:rsidP="00FE4BD1">
            <w:pPr>
              <w:spacing w:after="0" w:line="240" w:lineRule="auto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3602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31244EB" w14:textId="77777777" w:rsidR="003A0119" w:rsidRPr="00FE4BD1" w:rsidRDefault="003A0119" w:rsidP="00FE4BD1">
            <w:pPr>
              <w:spacing w:after="0" w:line="240" w:lineRule="auto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</w:tr>
      <w:tr w:rsidR="003A0119" w:rsidRPr="00FE4BD1" w14:paraId="6F5979E6" w14:textId="77777777" w:rsidTr="00FE4BD1">
        <w:trPr>
          <w:trHeight w:val="284"/>
          <w:jc w:val="center"/>
        </w:trPr>
        <w:tc>
          <w:tcPr>
            <w:tcW w:w="4038" w:type="dxa"/>
            <w:gridSpan w:val="3"/>
            <w:tcBorders>
              <w:left w:val="single" w:sz="1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96CA18D" w14:textId="77777777" w:rsidR="003A0119" w:rsidRPr="00FE4BD1" w:rsidRDefault="003A0119" w:rsidP="00FE4BD1">
            <w:pPr>
              <w:spacing w:after="0" w:line="240" w:lineRule="auto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3412" w:type="dxa"/>
            <w:gridSpan w:val="2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177E6F86" w14:textId="77777777" w:rsidR="003A0119" w:rsidRPr="00FE4BD1" w:rsidRDefault="003A0119" w:rsidP="00FE4BD1">
            <w:pPr>
              <w:spacing w:after="0" w:line="240" w:lineRule="auto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3602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8891E3A" w14:textId="77777777" w:rsidR="003A0119" w:rsidRPr="00FE4BD1" w:rsidRDefault="003A0119" w:rsidP="00FE4BD1">
            <w:pPr>
              <w:spacing w:after="0" w:line="240" w:lineRule="auto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</w:tr>
      <w:tr w:rsidR="003A0119" w:rsidRPr="00FE4BD1" w14:paraId="665903FB" w14:textId="77777777" w:rsidTr="00FE4BD1">
        <w:trPr>
          <w:trHeight w:val="284"/>
          <w:jc w:val="center"/>
        </w:trPr>
        <w:tc>
          <w:tcPr>
            <w:tcW w:w="4038" w:type="dxa"/>
            <w:gridSpan w:val="3"/>
            <w:tcBorders>
              <w:left w:val="single" w:sz="1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6A65CCC" w14:textId="77777777" w:rsidR="003A0119" w:rsidRPr="00FE4BD1" w:rsidRDefault="003A0119" w:rsidP="00FE4BD1">
            <w:pPr>
              <w:spacing w:after="0" w:line="240" w:lineRule="auto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3412" w:type="dxa"/>
            <w:gridSpan w:val="2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4742DBD8" w14:textId="77777777" w:rsidR="003A0119" w:rsidRPr="00FE4BD1" w:rsidRDefault="003A0119" w:rsidP="00FE4BD1">
            <w:pPr>
              <w:spacing w:after="0" w:line="240" w:lineRule="auto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3602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AF8D039" w14:textId="77777777" w:rsidR="003A0119" w:rsidRPr="00FE4BD1" w:rsidRDefault="003A0119" w:rsidP="00FE4BD1">
            <w:pPr>
              <w:spacing w:after="0" w:line="240" w:lineRule="auto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</w:tr>
      <w:tr w:rsidR="003A0119" w:rsidRPr="00FE4BD1" w14:paraId="4991E736" w14:textId="77777777" w:rsidTr="00FE4BD1">
        <w:trPr>
          <w:trHeight w:val="284"/>
          <w:jc w:val="center"/>
        </w:trPr>
        <w:tc>
          <w:tcPr>
            <w:tcW w:w="4038" w:type="dxa"/>
            <w:gridSpan w:val="3"/>
            <w:tcBorders>
              <w:left w:val="single" w:sz="1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FFA95F6" w14:textId="77777777" w:rsidR="003A0119" w:rsidRPr="00FE4BD1" w:rsidRDefault="003A0119" w:rsidP="00FE4BD1">
            <w:pPr>
              <w:spacing w:after="0" w:line="240" w:lineRule="auto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3412" w:type="dxa"/>
            <w:gridSpan w:val="2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4B580025" w14:textId="77777777" w:rsidR="003A0119" w:rsidRPr="00FE4BD1" w:rsidRDefault="003A0119" w:rsidP="00FE4BD1">
            <w:pPr>
              <w:spacing w:after="0" w:line="240" w:lineRule="auto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3602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A0A5600" w14:textId="77777777" w:rsidR="003A0119" w:rsidRPr="00FE4BD1" w:rsidRDefault="003A0119" w:rsidP="00FE4BD1">
            <w:pPr>
              <w:spacing w:after="0" w:line="240" w:lineRule="auto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</w:tr>
      <w:tr w:rsidR="003A0119" w:rsidRPr="00FE4BD1" w14:paraId="38CF47BF" w14:textId="77777777" w:rsidTr="00FE4BD1">
        <w:trPr>
          <w:trHeight w:val="284"/>
          <w:jc w:val="center"/>
        </w:trPr>
        <w:tc>
          <w:tcPr>
            <w:tcW w:w="4038" w:type="dxa"/>
            <w:gridSpan w:val="3"/>
            <w:tcBorders>
              <w:left w:val="single" w:sz="1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D5FD8B5" w14:textId="77777777" w:rsidR="003A0119" w:rsidRPr="00FE4BD1" w:rsidRDefault="003A0119" w:rsidP="00FE4BD1">
            <w:pPr>
              <w:spacing w:after="0" w:line="240" w:lineRule="auto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3412" w:type="dxa"/>
            <w:gridSpan w:val="2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61098CA4" w14:textId="77777777" w:rsidR="003A0119" w:rsidRPr="00FE4BD1" w:rsidRDefault="003A0119" w:rsidP="00FE4BD1">
            <w:pPr>
              <w:spacing w:after="0" w:line="240" w:lineRule="auto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3602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6655734" w14:textId="77777777" w:rsidR="003A0119" w:rsidRPr="00FE4BD1" w:rsidRDefault="003A0119" w:rsidP="00FE4BD1">
            <w:pPr>
              <w:spacing w:after="0" w:line="240" w:lineRule="auto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</w:tr>
      <w:tr w:rsidR="003A0119" w:rsidRPr="00FE4BD1" w14:paraId="0645AEDB" w14:textId="77777777" w:rsidTr="00FE4BD1">
        <w:trPr>
          <w:trHeight w:val="284"/>
          <w:jc w:val="center"/>
        </w:trPr>
        <w:tc>
          <w:tcPr>
            <w:tcW w:w="4038" w:type="dxa"/>
            <w:gridSpan w:val="3"/>
            <w:tcBorders>
              <w:left w:val="single" w:sz="1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3004CC6" w14:textId="77777777" w:rsidR="003A0119" w:rsidRPr="00FE4BD1" w:rsidRDefault="003A0119" w:rsidP="00FE4BD1">
            <w:pPr>
              <w:spacing w:after="0" w:line="240" w:lineRule="auto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3412" w:type="dxa"/>
            <w:gridSpan w:val="2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3D8DE800" w14:textId="77777777" w:rsidR="003A0119" w:rsidRPr="00FE4BD1" w:rsidRDefault="003A0119" w:rsidP="00FE4BD1">
            <w:pPr>
              <w:spacing w:after="0" w:line="240" w:lineRule="auto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3602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080A17F4" w14:textId="77777777" w:rsidR="003A0119" w:rsidRPr="00FE4BD1" w:rsidRDefault="003A0119" w:rsidP="00FE4BD1">
            <w:pPr>
              <w:spacing w:after="0" w:line="240" w:lineRule="auto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</w:tr>
      <w:tr w:rsidR="003A0119" w:rsidRPr="00FE4BD1" w14:paraId="74E0F3D3" w14:textId="77777777" w:rsidTr="00FE4BD1">
        <w:trPr>
          <w:trHeight w:val="284"/>
          <w:jc w:val="center"/>
        </w:trPr>
        <w:tc>
          <w:tcPr>
            <w:tcW w:w="4038" w:type="dxa"/>
            <w:gridSpan w:val="3"/>
            <w:tcBorders>
              <w:left w:val="single" w:sz="1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A51B86A" w14:textId="77777777" w:rsidR="003A0119" w:rsidRPr="00FE4BD1" w:rsidRDefault="003A0119" w:rsidP="00FE4BD1">
            <w:pPr>
              <w:spacing w:after="0" w:line="240" w:lineRule="auto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3412" w:type="dxa"/>
            <w:gridSpan w:val="2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6C1C7E77" w14:textId="77777777" w:rsidR="003A0119" w:rsidRPr="00FE4BD1" w:rsidRDefault="003A0119" w:rsidP="00FE4BD1">
            <w:pPr>
              <w:spacing w:after="0" w:line="240" w:lineRule="auto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3602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C2C91C5" w14:textId="77777777" w:rsidR="003A0119" w:rsidRPr="00FE4BD1" w:rsidRDefault="003A0119" w:rsidP="00FE4BD1">
            <w:pPr>
              <w:spacing w:after="0" w:line="240" w:lineRule="auto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</w:tr>
      <w:tr w:rsidR="003A0119" w:rsidRPr="00FE4BD1" w14:paraId="77890A39" w14:textId="77777777" w:rsidTr="00FE4BD1">
        <w:trPr>
          <w:trHeight w:val="284"/>
          <w:jc w:val="center"/>
        </w:trPr>
        <w:tc>
          <w:tcPr>
            <w:tcW w:w="4038" w:type="dxa"/>
            <w:gridSpan w:val="3"/>
            <w:tcBorders>
              <w:left w:val="single" w:sz="1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4F6EDDE" w14:textId="77777777" w:rsidR="003A0119" w:rsidRPr="00FE4BD1" w:rsidRDefault="003A0119" w:rsidP="00FE4BD1">
            <w:pPr>
              <w:spacing w:after="0" w:line="240" w:lineRule="auto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3412" w:type="dxa"/>
            <w:gridSpan w:val="2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4010668B" w14:textId="77777777" w:rsidR="003A0119" w:rsidRPr="00FE4BD1" w:rsidRDefault="003A0119" w:rsidP="00FE4BD1">
            <w:pPr>
              <w:spacing w:after="0" w:line="240" w:lineRule="auto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3602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03AB6F1" w14:textId="77777777" w:rsidR="003A0119" w:rsidRPr="00FE4BD1" w:rsidRDefault="003A0119" w:rsidP="00FE4BD1">
            <w:pPr>
              <w:spacing w:after="0" w:line="240" w:lineRule="auto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</w:tr>
      <w:tr w:rsidR="003A0119" w:rsidRPr="00FE4BD1" w14:paraId="30031140" w14:textId="77777777" w:rsidTr="00FE4BD1">
        <w:trPr>
          <w:trHeight w:val="284"/>
          <w:jc w:val="center"/>
        </w:trPr>
        <w:tc>
          <w:tcPr>
            <w:tcW w:w="4038" w:type="dxa"/>
            <w:gridSpan w:val="3"/>
            <w:tcBorders>
              <w:left w:val="single" w:sz="1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F5A2245" w14:textId="77777777" w:rsidR="003A0119" w:rsidRPr="00FE4BD1" w:rsidRDefault="003A0119" w:rsidP="00FE4BD1">
            <w:pPr>
              <w:spacing w:after="0" w:line="240" w:lineRule="auto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3412" w:type="dxa"/>
            <w:gridSpan w:val="2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1FE18AC2" w14:textId="77777777" w:rsidR="003A0119" w:rsidRPr="00FE4BD1" w:rsidRDefault="003A0119" w:rsidP="00FE4BD1">
            <w:pPr>
              <w:spacing w:after="0" w:line="240" w:lineRule="auto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3602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A94F837" w14:textId="77777777" w:rsidR="003A0119" w:rsidRPr="00FE4BD1" w:rsidRDefault="003A0119" w:rsidP="00FE4BD1">
            <w:pPr>
              <w:spacing w:after="0" w:line="240" w:lineRule="auto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</w:tr>
      <w:tr w:rsidR="003A0119" w:rsidRPr="00FE4BD1" w14:paraId="1E14A40F" w14:textId="77777777" w:rsidTr="00FE4BD1">
        <w:trPr>
          <w:trHeight w:val="284"/>
          <w:jc w:val="center"/>
        </w:trPr>
        <w:tc>
          <w:tcPr>
            <w:tcW w:w="4038" w:type="dxa"/>
            <w:gridSpan w:val="3"/>
            <w:tcBorders>
              <w:left w:val="single" w:sz="1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0B991BB" w14:textId="77777777" w:rsidR="003A0119" w:rsidRPr="00FE4BD1" w:rsidRDefault="003A0119" w:rsidP="00FE4BD1">
            <w:pPr>
              <w:spacing w:after="0" w:line="240" w:lineRule="auto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3412" w:type="dxa"/>
            <w:gridSpan w:val="2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6A185F5D" w14:textId="77777777" w:rsidR="003A0119" w:rsidRPr="00FE4BD1" w:rsidRDefault="003A0119" w:rsidP="00FE4BD1">
            <w:pPr>
              <w:spacing w:after="0" w:line="240" w:lineRule="auto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3602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40F67F9" w14:textId="77777777" w:rsidR="003A0119" w:rsidRPr="00FE4BD1" w:rsidRDefault="003A0119" w:rsidP="00FE4BD1">
            <w:pPr>
              <w:spacing w:after="0" w:line="240" w:lineRule="auto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</w:tr>
      <w:tr w:rsidR="003A0119" w:rsidRPr="00FE4BD1" w14:paraId="00798171" w14:textId="77777777" w:rsidTr="00FE4BD1">
        <w:trPr>
          <w:trHeight w:val="284"/>
          <w:jc w:val="center"/>
        </w:trPr>
        <w:tc>
          <w:tcPr>
            <w:tcW w:w="4038" w:type="dxa"/>
            <w:gridSpan w:val="3"/>
            <w:tcBorders>
              <w:left w:val="single" w:sz="1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8E69CCF" w14:textId="77777777" w:rsidR="003A0119" w:rsidRPr="00FE4BD1" w:rsidRDefault="003A0119" w:rsidP="00FE4BD1">
            <w:pPr>
              <w:spacing w:after="0" w:line="240" w:lineRule="auto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3412" w:type="dxa"/>
            <w:gridSpan w:val="2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621A5E01" w14:textId="77777777" w:rsidR="003A0119" w:rsidRPr="00FE4BD1" w:rsidRDefault="003A0119" w:rsidP="00FE4BD1">
            <w:pPr>
              <w:spacing w:after="0" w:line="240" w:lineRule="auto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3602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28953E08" w14:textId="77777777" w:rsidR="003A0119" w:rsidRPr="00FE4BD1" w:rsidRDefault="003A0119" w:rsidP="00FE4BD1">
            <w:pPr>
              <w:spacing w:after="0" w:line="240" w:lineRule="auto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</w:tr>
      <w:tr w:rsidR="003A0119" w:rsidRPr="00FE4BD1" w14:paraId="13956B9C" w14:textId="77777777" w:rsidTr="00FE4BD1">
        <w:trPr>
          <w:trHeight w:val="284"/>
          <w:jc w:val="center"/>
        </w:trPr>
        <w:tc>
          <w:tcPr>
            <w:tcW w:w="4038" w:type="dxa"/>
            <w:gridSpan w:val="3"/>
            <w:tcBorders>
              <w:left w:val="single" w:sz="1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06778EF" w14:textId="77777777" w:rsidR="003A0119" w:rsidRPr="00FE4BD1" w:rsidRDefault="003A0119" w:rsidP="00FE4BD1">
            <w:pPr>
              <w:spacing w:after="0" w:line="240" w:lineRule="auto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3412" w:type="dxa"/>
            <w:gridSpan w:val="2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2C973B19" w14:textId="77777777" w:rsidR="003A0119" w:rsidRPr="00FE4BD1" w:rsidRDefault="003A0119" w:rsidP="00FE4BD1">
            <w:pPr>
              <w:spacing w:after="0" w:line="240" w:lineRule="auto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3602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0C2FDF5" w14:textId="77777777" w:rsidR="003A0119" w:rsidRPr="00FE4BD1" w:rsidRDefault="003A0119" w:rsidP="00FE4BD1">
            <w:pPr>
              <w:spacing w:after="0" w:line="240" w:lineRule="auto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</w:tr>
      <w:tr w:rsidR="003A0119" w:rsidRPr="00FE4BD1" w14:paraId="3D02D7EF" w14:textId="77777777" w:rsidTr="00FE4BD1">
        <w:trPr>
          <w:trHeight w:val="284"/>
          <w:jc w:val="center"/>
        </w:trPr>
        <w:tc>
          <w:tcPr>
            <w:tcW w:w="4038" w:type="dxa"/>
            <w:gridSpan w:val="3"/>
            <w:tcBorders>
              <w:left w:val="single" w:sz="1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64DFDB6" w14:textId="77777777" w:rsidR="003A0119" w:rsidRPr="00FE4BD1" w:rsidRDefault="003A0119" w:rsidP="00FE4BD1">
            <w:pPr>
              <w:spacing w:after="0" w:line="240" w:lineRule="auto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3412" w:type="dxa"/>
            <w:gridSpan w:val="2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590B183E" w14:textId="77777777" w:rsidR="003A0119" w:rsidRPr="00FE4BD1" w:rsidRDefault="003A0119" w:rsidP="00FE4BD1">
            <w:pPr>
              <w:spacing w:after="0" w:line="240" w:lineRule="auto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3602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19ADD64C" w14:textId="77777777" w:rsidR="003A0119" w:rsidRPr="00FE4BD1" w:rsidRDefault="003A0119" w:rsidP="00FE4BD1">
            <w:pPr>
              <w:spacing w:after="0" w:line="240" w:lineRule="auto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</w:tr>
      <w:tr w:rsidR="003A0119" w:rsidRPr="00FE4BD1" w14:paraId="4D0017AE" w14:textId="77777777" w:rsidTr="00FE4BD1">
        <w:trPr>
          <w:trHeight w:val="284"/>
          <w:jc w:val="center"/>
        </w:trPr>
        <w:tc>
          <w:tcPr>
            <w:tcW w:w="4038" w:type="dxa"/>
            <w:gridSpan w:val="3"/>
            <w:tcBorders>
              <w:left w:val="single" w:sz="1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122B9C0" w14:textId="77777777" w:rsidR="003A0119" w:rsidRPr="00FE4BD1" w:rsidRDefault="003A0119" w:rsidP="00FE4BD1">
            <w:pPr>
              <w:spacing w:after="0" w:line="240" w:lineRule="auto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3412" w:type="dxa"/>
            <w:gridSpan w:val="2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1C3CD0FF" w14:textId="77777777" w:rsidR="003A0119" w:rsidRPr="00FE4BD1" w:rsidRDefault="003A0119" w:rsidP="00FE4BD1">
            <w:pPr>
              <w:spacing w:after="0" w:line="240" w:lineRule="auto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3602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42A7CBC" w14:textId="77777777" w:rsidR="003A0119" w:rsidRPr="00FE4BD1" w:rsidRDefault="003A0119" w:rsidP="00FE4BD1">
            <w:pPr>
              <w:spacing w:after="0" w:line="240" w:lineRule="auto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</w:tr>
      <w:tr w:rsidR="00032CFA" w:rsidRPr="00FE4BD1" w14:paraId="70411D49" w14:textId="77777777" w:rsidTr="00FE4BD1">
        <w:trPr>
          <w:trHeight w:val="284"/>
          <w:jc w:val="center"/>
        </w:trPr>
        <w:tc>
          <w:tcPr>
            <w:tcW w:w="7450" w:type="dxa"/>
            <w:gridSpan w:val="5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79950D2" w14:textId="77777777" w:rsidR="00032CFA" w:rsidRPr="00FE4BD1" w:rsidRDefault="00032CFA" w:rsidP="00FE4BD1">
            <w:pPr>
              <w:spacing w:after="0" w:line="240" w:lineRule="auto"/>
              <w:jc w:val="right"/>
              <w:rPr>
                <w:rFonts w:ascii="Arial" w:hAnsi="Arial" w:cs="Arial"/>
                <w:b/>
                <w:sz w:val="16"/>
                <w:szCs w:val="16"/>
              </w:rPr>
            </w:pPr>
            <w:r w:rsidRPr="00FE4BD1">
              <w:rPr>
                <w:rFonts w:ascii="Arial" w:hAnsi="Arial" w:cs="Arial"/>
                <w:b/>
                <w:sz w:val="16"/>
                <w:szCs w:val="16"/>
              </w:rPr>
              <w:t>TOTAL NUMBER OF HOURS</w:t>
            </w:r>
          </w:p>
        </w:tc>
        <w:tc>
          <w:tcPr>
            <w:tcW w:w="3602" w:type="dxa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FBE3D43" w14:textId="096012F0" w:rsidR="00032CFA" w:rsidRPr="00FE4BD1" w:rsidRDefault="00A522E4" w:rsidP="00FE4BD1">
            <w:pPr>
              <w:spacing w:after="0" w:line="240" w:lineRule="auto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A522E4">
              <w:rPr>
                <w:rFonts w:ascii="Arial" w:hAnsi="Arial" w:cs="Arial"/>
                <w:b/>
                <w:bCs/>
                <w:sz w:val="16"/>
                <w:szCs w:val="16"/>
              </w:rPr>
              <w:t>${number_of_hours}</w:t>
            </w:r>
          </w:p>
        </w:tc>
      </w:tr>
      <w:tr w:rsidR="006876DB" w:rsidRPr="00FE4BD1" w14:paraId="04717DE3" w14:textId="77777777" w:rsidTr="00FE4BD1">
        <w:trPr>
          <w:trHeight w:val="1302"/>
          <w:jc w:val="center"/>
        </w:trPr>
        <w:tc>
          <w:tcPr>
            <w:tcW w:w="11052" w:type="dxa"/>
            <w:gridSpan w:val="6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</w:tcPr>
          <w:p w14:paraId="0D0D73BB" w14:textId="77777777" w:rsidR="00EE5CB9" w:rsidRPr="00FE4BD1" w:rsidRDefault="00EE5CB9" w:rsidP="00FE4BD1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  <w:p w14:paraId="581D8A4C" w14:textId="77777777" w:rsidR="00EE5CB9" w:rsidRPr="00FE4BD1" w:rsidRDefault="00E02329" w:rsidP="00FE4BD1">
            <w:pPr>
              <w:spacing w:after="0" w:line="240" w:lineRule="auto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56704" behindDoc="1" locked="0" layoutInCell="1" allowOverlap="1" wp14:anchorId="70176491" wp14:editId="4C79FE8B">
                      <wp:simplePos x="0" y="0"/>
                      <wp:positionH relativeFrom="margin">
                        <wp:posOffset>2241550</wp:posOffset>
                      </wp:positionH>
                      <wp:positionV relativeFrom="margin">
                        <wp:posOffset>215900</wp:posOffset>
                      </wp:positionV>
                      <wp:extent cx="2324100" cy="558800"/>
                      <wp:effectExtent l="0" t="0" r="0" b="6350"/>
                      <wp:wrapTight wrapText="bothSides">
                        <wp:wrapPolygon edited="0">
                          <wp:start x="531" y="0"/>
                          <wp:lineTo x="531" y="21115"/>
                          <wp:lineTo x="21069" y="21115"/>
                          <wp:lineTo x="21069" y="0"/>
                          <wp:lineTo x="531" y="0"/>
                        </wp:wrapPolygon>
                      </wp:wrapTight>
                      <wp:docPr id="2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/>
                            </wps:cNvSpPr>
                            <wps:spPr>
                              <a:xfrm>
                                <a:off x="0" y="0"/>
                                <a:ext cx="2324100" cy="5588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5C065C22" w14:textId="5101F7FD" w:rsidR="00EE5CB9" w:rsidRPr="00A522E4" w:rsidRDefault="00EE5CB9" w:rsidP="00EE5CB9">
                                  <w:pPr>
                                    <w:spacing w:after="0" w:line="240" w:lineRule="auto"/>
                                    <w:ind w:right="-127"/>
                                    <w:jc w:val="center"/>
                                    <w:rPr>
                                      <w:rFonts w:ascii="Arial" w:eastAsia="Times New Roman" w:hAnsi="Arial" w:cs="Arial"/>
                                      <w:i/>
                                      <w:iCs/>
                                      <w:sz w:val="16"/>
                                      <w:szCs w:val="16"/>
                                      <w:u w:val="single"/>
                                      <w:lang w:bidi="en-US"/>
                                    </w:rPr>
                                  </w:pPr>
                                  <w:r w:rsidRPr="00A522E4">
                                    <w:rPr>
                                      <w:rFonts w:ascii="Arial" w:eastAsia="Times New Roman" w:hAnsi="Arial" w:cs="Arial"/>
                                      <w:i/>
                                      <w:iCs/>
                                      <w:sz w:val="16"/>
                                      <w:szCs w:val="16"/>
                                      <w:u w:val="single"/>
                                      <w:lang w:bidi="en-US"/>
                                    </w:rPr>
                                    <w:t>_________</w:t>
                                  </w:r>
                                  <w:r w:rsidR="00A522E4" w:rsidRPr="00A522E4">
                                    <w:rPr>
                                      <w:rFonts w:ascii="Arial" w:hAnsi="Arial" w:cs="Arial"/>
                                      <w:b/>
                                      <w:sz w:val="16"/>
                                      <w:szCs w:val="16"/>
                                      <w:u w:val="single"/>
                                    </w:rPr>
                                    <w:t>${student_name}</w:t>
                                  </w:r>
                                  <w:r w:rsidRPr="00A522E4">
                                    <w:rPr>
                                      <w:rFonts w:ascii="Arial" w:eastAsia="Times New Roman" w:hAnsi="Arial" w:cs="Arial"/>
                                      <w:i/>
                                      <w:iCs/>
                                      <w:sz w:val="16"/>
                                      <w:szCs w:val="16"/>
                                      <w:u w:val="single"/>
                                      <w:lang w:bidi="en-US"/>
                                    </w:rPr>
                                    <w:t>_______</w:t>
                                  </w:r>
                                </w:p>
                                <w:p w14:paraId="7B096E26" w14:textId="77777777" w:rsidR="00EE5CB9" w:rsidRDefault="00032CFA" w:rsidP="00EE5CB9">
                                  <w:pPr>
                                    <w:spacing w:after="0" w:line="240" w:lineRule="auto"/>
                                    <w:ind w:right="-127"/>
                                    <w:jc w:val="center"/>
                                    <w:rPr>
                                      <w:rFonts w:ascii="Arial" w:eastAsia="Times New Roman" w:hAnsi="Arial" w:cs="Arial"/>
                                      <w:i/>
                                      <w:iCs/>
                                      <w:sz w:val="16"/>
                                      <w:szCs w:val="16"/>
                                      <w:lang w:bidi="en-US"/>
                                    </w:rPr>
                                  </w:pPr>
                                  <w:r>
                                    <w:rPr>
                                      <w:rFonts w:ascii="Arial" w:eastAsia="Times New Roman" w:hAnsi="Arial" w:cs="Arial"/>
                                      <w:i/>
                                      <w:iCs/>
                                      <w:sz w:val="16"/>
                                      <w:szCs w:val="16"/>
                                      <w:lang w:bidi="en-US"/>
                                    </w:rPr>
                                    <w:t>Student-</w:t>
                                  </w:r>
                                  <w:r w:rsidR="00011ABD">
                                    <w:rPr>
                                      <w:rFonts w:ascii="Arial" w:eastAsia="Times New Roman" w:hAnsi="Arial" w:cs="Arial"/>
                                      <w:i/>
                                      <w:iCs/>
                                      <w:sz w:val="16"/>
                                      <w:szCs w:val="16"/>
                                      <w:lang w:bidi="en-US"/>
                                    </w:rPr>
                                    <w:t>Intern</w:t>
                                  </w:r>
                                </w:p>
                                <w:p w14:paraId="33D393ED" w14:textId="77777777" w:rsidR="00EE5CB9" w:rsidRDefault="00EE5CB9" w:rsidP="00EE5CB9">
                                  <w:pPr>
                                    <w:spacing w:after="0" w:line="240" w:lineRule="auto"/>
                                    <w:ind w:right="-127"/>
                                    <w:jc w:val="center"/>
                                    <w:rPr>
                                      <w:rFonts w:ascii="Arial" w:eastAsia="Times New Roman" w:hAnsi="Arial" w:cs="Arial"/>
                                      <w:i/>
                                      <w:iCs/>
                                      <w:sz w:val="16"/>
                                      <w:szCs w:val="16"/>
                                      <w:lang w:bidi="en-US"/>
                                    </w:rPr>
                                  </w:pPr>
                                </w:p>
                                <w:p w14:paraId="56DEC922" w14:textId="77777777" w:rsidR="00EE5CB9" w:rsidRPr="001624D2" w:rsidRDefault="00EE5CB9" w:rsidP="00EE5CB9">
                                  <w:pPr>
                                    <w:spacing w:after="0" w:line="240" w:lineRule="auto"/>
                                    <w:ind w:right="-127"/>
                                    <w:jc w:val="center"/>
                                    <w:rPr>
                                      <w:rFonts w:ascii="Arial" w:eastAsia="Times New Roman" w:hAnsi="Arial" w:cs="Arial"/>
                                      <w:i/>
                                      <w:iCs/>
                                      <w:sz w:val="16"/>
                                      <w:szCs w:val="16"/>
                                      <w:lang w:bidi="en-US"/>
                                    </w:rPr>
                                  </w:pPr>
                                  <w:r>
                                    <w:rPr>
                                      <w:rFonts w:ascii="Arial" w:eastAsia="Times New Roman" w:hAnsi="Arial" w:cs="Arial"/>
                                      <w:i/>
                                      <w:iCs/>
                                      <w:sz w:val="16"/>
                                      <w:szCs w:val="16"/>
                                      <w:lang w:bidi="en-US"/>
                                    </w:rPr>
                                    <w:t>Date: _______________________________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70176491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2" o:spid="_x0000_s1026" type="#_x0000_t202" style="position:absolute;margin-left:176.5pt;margin-top:17pt;width:183pt;height:44pt;z-index:-2516597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" filled="f" stroked="f" strokeweight=".5pt">
                      <v:textbox style="mso-fit-shape-to-text:t">
                        <w:txbxContent>
                          <w:p w14:paraId="5C065C22" w14:textId="5101F7FD" w:rsidR="00EE5CB9" w:rsidRPr="00A522E4" w:rsidRDefault="00EE5CB9" w:rsidP="00EE5CB9">
                            <w:pPr>
                              <w:spacing w:after="0" w:line="240" w:lineRule="auto"/>
                              <w:ind w:right="-127"/>
                              <w:jc w:val="center"/>
                              <w:rPr>
                                <w:rFonts w:ascii="Arial" w:eastAsia="Times New Roman" w:hAnsi="Arial" w:cs="Arial"/>
                                <w:i/>
                                <w:iCs/>
                                <w:sz w:val="16"/>
                                <w:szCs w:val="16"/>
                                <w:u w:val="single"/>
                                <w:lang w:bidi="en-US"/>
                              </w:rPr>
                            </w:pPr>
                            <w:r w:rsidRPr="00A522E4">
                              <w:rPr>
                                <w:rFonts w:ascii="Arial" w:eastAsia="Times New Roman" w:hAnsi="Arial" w:cs="Arial"/>
                                <w:i/>
                                <w:iCs/>
                                <w:sz w:val="16"/>
                                <w:szCs w:val="16"/>
                                <w:u w:val="single"/>
                                <w:lang w:bidi="en-US"/>
                              </w:rPr>
                              <w:t>_________</w:t>
                            </w:r>
                            <w:r w:rsidR="00A522E4" w:rsidRPr="00A522E4">
                              <w:rPr>
                                <w:rFonts w:ascii="Arial" w:hAnsi="Arial" w:cs="Arial"/>
                                <w:b/>
                                <w:sz w:val="16"/>
                                <w:szCs w:val="16"/>
                                <w:u w:val="single"/>
                              </w:rPr>
                              <w:t>${student_name}</w:t>
                            </w:r>
                            <w:r w:rsidRPr="00A522E4">
                              <w:rPr>
                                <w:rFonts w:ascii="Arial" w:eastAsia="Times New Roman" w:hAnsi="Arial" w:cs="Arial"/>
                                <w:i/>
                                <w:iCs/>
                                <w:sz w:val="16"/>
                                <w:szCs w:val="16"/>
                                <w:u w:val="single"/>
                                <w:lang w:bidi="en-US"/>
                              </w:rPr>
                              <w:t>_______</w:t>
                            </w:r>
                          </w:p>
                          <w:p w14:paraId="7B096E26" w14:textId="77777777" w:rsidR="00EE5CB9" w:rsidRDefault="00032CFA" w:rsidP="00EE5CB9">
                            <w:pPr>
                              <w:spacing w:after="0" w:line="240" w:lineRule="auto"/>
                              <w:ind w:right="-127"/>
                              <w:jc w:val="center"/>
                              <w:rPr>
                                <w:rFonts w:ascii="Arial" w:eastAsia="Times New Roman" w:hAnsi="Arial" w:cs="Arial"/>
                                <w:i/>
                                <w:iCs/>
                                <w:sz w:val="16"/>
                                <w:szCs w:val="16"/>
                                <w:lang w:bidi="en-US"/>
                              </w:rPr>
                            </w:pPr>
                            <w:r>
                              <w:rPr>
                                <w:rFonts w:ascii="Arial" w:eastAsia="Times New Roman" w:hAnsi="Arial" w:cs="Arial"/>
                                <w:i/>
                                <w:iCs/>
                                <w:sz w:val="16"/>
                                <w:szCs w:val="16"/>
                                <w:lang w:bidi="en-US"/>
                              </w:rPr>
                              <w:t>Student-</w:t>
                            </w:r>
                            <w:r w:rsidR="00011ABD">
                              <w:rPr>
                                <w:rFonts w:ascii="Arial" w:eastAsia="Times New Roman" w:hAnsi="Arial" w:cs="Arial"/>
                                <w:i/>
                                <w:iCs/>
                                <w:sz w:val="16"/>
                                <w:szCs w:val="16"/>
                                <w:lang w:bidi="en-US"/>
                              </w:rPr>
                              <w:t>Intern</w:t>
                            </w:r>
                          </w:p>
                          <w:p w14:paraId="33D393ED" w14:textId="77777777" w:rsidR="00EE5CB9" w:rsidRDefault="00EE5CB9" w:rsidP="00EE5CB9">
                            <w:pPr>
                              <w:spacing w:after="0" w:line="240" w:lineRule="auto"/>
                              <w:ind w:right="-127"/>
                              <w:jc w:val="center"/>
                              <w:rPr>
                                <w:rFonts w:ascii="Arial" w:eastAsia="Times New Roman" w:hAnsi="Arial" w:cs="Arial"/>
                                <w:i/>
                                <w:iCs/>
                                <w:sz w:val="16"/>
                                <w:szCs w:val="16"/>
                                <w:lang w:bidi="en-US"/>
                              </w:rPr>
                            </w:pPr>
                          </w:p>
                          <w:p w14:paraId="56DEC922" w14:textId="77777777" w:rsidR="00EE5CB9" w:rsidRPr="001624D2" w:rsidRDefault="00EE5CB9" w:rsidP="00EE5CB9">
                            <w:pPr>
                              <w:spacing w:after="0" w:line="240" w:lineRule="auto"/>
                              <w:ind w:right="-127"/>
                              <w:jc w:val="center"/>
                              <w:rPr>
                                <w:rFonts w:ascii="Arial" w:eastAsia="Times New Roman" w:hAnsi="Arial" w:cs="Arial"/>
                                <w:i/>
                                <w:iCs/>
                                <w:sz w:val="16"/>
                                <w:szCs w:val="16"/>
                                <w:lang w:bidi="en-US"/>
                              </w:rPr>
                            </w:pPr>
                            <w:r>
                              <w:rPr>
                                <w:rFonts w:ascii="Arial" w:eastAsia="Times New Roman" w:hAnsi="Arial" w:cs="Arial"/>
                                <w:i/>
                                <w:iCs/>
                                <w:sz w:val="16"/>
                                <w:szCs w:val="16"/>
                                <w:lang w:bidi="en-US"/>
                              </w:rPr>
                              <w:t>Date: _______________________________</w:t>
                            </w:r>
                          </w:p>
                        </w:txbxContent>
                      </v:textbox>
                      <w10:wrap type="tight" anchorx="margin" anchory="margin"/>
                    </v:shape>
                  </w:pict>
                </mc:Fallback>
              </mc:AlternateContent>
            </w:r>
            <w:r w:rsidR="00EE5CB9" w:rsidRPr="00FE4BD1">
              <w:rPr>
                <w:rFonts w:ascii="Arial" w:hAnsi="Arial" w:cs="Arial"/>
                <w:b/>
                <w:sz w:val="16"/>
                <w:szCs w:val="16"/>
              </w:rPr>
              <w:t>PREPARED BY:</w:t>
            </w:r>
          </w:p>
          <w:p w14:paraId="004F7CC0" w14:textId="77777777" w:rsidR="006876DB" w:rsidRPr="00FE4BD1" w:rsidRDefault="006876DB" w:rsidP="00FE4BD1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EE5CB9" w:rsidRPr="00FE4BD1" w14:paraId="224F07F4" w14:textId="77777777" w:rsidTr="00FE4BD1">
        <w:trPr>
          <w:trHeight w:val="1608"/>
          <w:jc w:val="center"/>
        </w:trPr>
        <w:tc>
          <w:tcPr>
            <w:tcW w:w="5495" w:type="dxa"/>
            <w:gridSpan w:val="4"/>
            <w:tcBorders>
              <w:left w:val="single" w:sz="12" w:space="0" w:color="auto"/>
              <w:bottom w:val="single" w:sz="12" w:space="0" w:color="auto"/>
              <w:right w:val="single" w:sz="4" w:space="0" w:color="auto"/>
            </w:tcBorders>
            <w:shd w:val="clear" w:color="auto" w:fill="auto"/>
          </w:tcPr>
          <w:p w14:paraId="10F7206C" w14:textId="77777777" w:rsidR="00EE5CB9" w:rsidRPr="00FE4BD1" w:rsidRDefault="00EE5CB9" w:rsidP="00FE4BD1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  <w:p w14:paraId="73A37E7F" w14:textId="77777777" w:rsidR="00EE5CB9" w:rsidRPr="00FE4BD1" w:rsidRDefault="00EE5CB9" w:rsidP="00FE4BD1">
            <w:pPr>
              <w:spacing w:after="0" w:line="240" w:lineRule="auto"/>
              <w:rPr>
                <w:rFonts w:ascii="Arial" w:hAnsi="Arial" w:cs="Arial"/>
                <w:b/>
                <w:sz w:val="16"/>
                <w:szCs w:val="16"/>
              </w:rPr>
            </w:pPr>
            <w:r w:rsidRPr="00FE4BD1">
              <w:rPr>
                <w:rFonts w:ascii="Arial" w:hAnsi="Arial" w:cs="Arial"/>
                <w:b/>
                <w:sz w:val="16"/>
                <w:szCs w:val="16"/>
              </w:rPr>
              <w:t>NOTED BY:</w:t>
            </w:r>
            <w:r w:rsidR="00E02329">
              <w:rPr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57728" behindDoc="1" locked="0" layoutInCell="1" allowOverlap="1" wp14:anchorId="7F26FBAD" wp14:editId="15920C3E">
                      <wp:simplePos x="0" y="0"/>
                      <wp:positionH relativeFrom="margin">
                        <wp:posOffset>579755</wp:posOffset>
                      </wp:positionH>
                      <wp:positionV relativeFrom="margin">
                        <wp:posOffset>371475</wp:posOffset>
                      </wp:positionV>
                      <wp:extent cx="2229485" cy="558800"/>
                      <wp:effectExtent l="0" t="0" r="0" b="6350"/>
                      <wp:wrapTight wrapText="bothSides">
                        <wp:wrapPolygon edited="0">
                          <wp:start x="552" y="0"/>
                          <wp:lineTo x="552" y="21115"/>
                          <wp:lineTo x="20980" y="21115"/>
                          <wp:lineTo x="20980" y="0"/>
                          <wp:lineTo x="552" y="0"/>
                        </wp:wrapPolygon>
                      </wp:wrapTight>
                      <wp:docPr id="3" name="Text Box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/>
                            </wps:cNvSpPr>
                            <wps:spPr>
                              <a:xfrm>
                                <a:off x="0" y="0"/>
                                <a:ext cx="2229485" cy="5588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40998730" w14:textId="5A450C2F" w:rsidR="00EE5CB9" w:rsidRPr="00A522E4" w:rsidRDefault="00EE5CB9" w:rsidP="00EE5CB9">
                                  <w:pPr>
                                    <w:spacing w:after="0" w:line="240" w:lineRule="auto"/>
                                    <w:ind w:right="-127"/>
                                    <w:jc w:val="center"/>
                                    <w:rPr>
                                      <w:rFonts w:ascii="Arial" w:eastAsia="Times New Roman" w:hAnsi="Arial" w:cs="Arial"/>
                                      <w:i/>
                                      <w:iCs/>
                                      <w:sz w:val="16"/>
                                      <w:szCs w:val="16"/>
                                      <w:u w:val="single"/>
                                      <w:lang w:bidi="en-US"/>
                                    </w:rPr>
                                  </w:pPr>
                                  <w:r w:rsidRPr="00A522E4">
                                    <w:rPr>
                                      <w:rFonts w:ascii="Arial" w:eastAsia="Times New Roman" w:hAnsi="Arial" w:cs="Arial"/>
                                      <w:i/>
                                      <w:iCs/>
                                      <w:sz w:val="16"/>
                                      <w:szCs w:val="16"/>
                                      <w:u w:val="single"/>
                                      <w:lang w:bidi="en-US"/>
                                    </w:rPr>
                                    <w:t>____________</w:t>
                                  </w:r>
                                  <w:r w:rsidR="00A522E4" w:rsidRPr="00A522E4">
                                    <w:rPr>
                                      <w:rFonts w:ascii="Arial" w:hAnsi="Arial" w:cs="Arial"/>
                                      <w:b/>
                                      <w:sz w:val="16"/>
                                      <w:szCs w:val="16"/>
                                      <w:u w:val="single"/>
                                    </w:rPr>
                                    <w:t>${</w:t>
                                  </w:r>
                                  <w:r w:rsidR="00A522E4">
                                    <w:rPr>
                                      <w:rFonts w:ascii="Arial" w:hAnsi="Arial" w:cs="Arial"/>
                                      <w:b/>
                                      <w:sz w:val="16"/>
                                      <w:szCs w:val="16"/>
                                      <w:u w:val="single"/>
                                    </w:rPr>
                                    <w:t>instructor</w:t>
                                  </w:r>
                                  <w:r w:rsidR="00A522E4" w:rsidRPr="00A522E4">
                                    <w:rPr>
                                      <w:rFonts w:ascii="Arial" w:hAnsi="Arial" w:cs="Arial"/>
                                      <w:b/>
                                      <w:sz w:val="16"/>
                                      <w:szCs w:val="16"/>
                                      <w:u w:val="single"/>
                                    </w:rPr>
                                    <w:t>_name}</w:t>
                                  </w:r>
                                  <w:r w:rsidRPr="00A522E4">
                                    <w:rPr>
                                      <w:rFonts w:ascii="Arial" w:eastAsia="Times New Roman" w:hAnsi="Arial" w:cs="Arial"/>
                                      <w:i/>
                                      <w:iCs/>
                                      <w:sz w:val="16"/>
                                      <w:szCs w:val="16"/>
                                      <w:u w:val="single"/>
                                      <w:lang w:bidi="en-US"/>
                                    </w:rPr>
                                    <w:t>____________</w:t>
                                  </w:r>
                                </w:p>
                                <w:p w14:paraId="5CE41FA4" w14:textId="77777777" w:rsidR="00EE5CB9" w:rsidRDefault="00AB6367" w:rsidP="00EE5CB9">
                                  <w:pPr>
                                    <w:spacing w:after="0" w:line="240" w:lineRule="auto"/>
                                    <w:ind w:right="-127"/>
                                    <w:jc w:val="center"/>
                                    <w:rPr>
                                      <w:rFonts w:ascii="Arial" w:eastAsia="Times New Roman" w:hAnsi="Arial" w:cs="Arial"/>
                                      <w:i/>
                                      <w:iCs/>
                                      <w:sz w:val="16"/>
                                      <w:szCs w:val="16"/>
                                      <w:lang w:bidi="en-US"/>
                                    </w:rPr>
                                  </w:pPr>
                                  <w:r>
                                    <w:rPr>
                                      <w:rFonts w:ascii="Arial" w:eastAsia="Times New Roman" w:hAnsi="Arial" w:cs="Arial"/>
                                      <w:i/>
                                      <w:iCs/>
                                      <w:sz w:val="16"/>
                                      <w:szCs w:val="16"/>
                                      <w:lang w:bidi="en-US"/>
                                    </w:rPr>
                                    <w:t xml:space="preserve">Internship </w:t>
                                  </w:r>
                                  <w:r w:rsidR="00032CFA">
                                    <w:rPr>
                                      <w:rFonts w:ascii="Arial" w:eastAsia="Times New Roman" w:hAnsi="Arial" w:cs="Arial"/>
                                      <w:i/>
                                      <w:iCs/>
                                      <w:sz w:val="16"/>
                                      <w:szCs w:val="16"/>
                                      <w:lang w:bidi="en-US"/>
                                    </w:rPr>
                                    <w:t>/</w:t>
                                  </w:r>
                                  <w:r>
                                    <w:rPr>
                                      <w:rFonts w:ascii="Arial" w:eastAsia="Times New Roman" w:hAnsi="Arial" w:cs="Arial"/>
                                      <w:i/>
                                      <w:iCs/>
                                      <w:sz w:val="16"/>
                                      <w:szCs w:val="16"/>
                                      <w:lang w:bidi="en-US"/>
                                    </w:rPr>
                                    <w:t xml:space="preserve"> </w:t>
                                  </w:r>
                                  <w:r w:rsidR="00032CFA">
                                    <w:rPr>
                                      <w:rFonts w:ascii="Arial" w:eastAsia="Times New Roman" w:hAnsi="Arial" w:cs="Arial"/>
                                      <w:i/>
                                      <w:iCs/>
                                      <w:sz w:val="16"/>
                                      <w:szCs w:val="16"/>
                                      <w:lang w:bidi="en-US"/>
                                    </w:rPr>
                                    <w:t xml:space="preserve">Practicum </w:t>
                                  </w:r>
                                  <w:r>
                                    <w:rPr>
                                      <w:rFonts w:ascii="Arial" w:eastAsia="Times New Roman" w:hAnsi="Arial" w:cs="Arial"/>
                                      <w:i/>
                                      <w:iCs/>
                                      <w:sz w:val="16"/>
                                      <w:szCs w:val="16"/>
                                      <w:lang w:bidi="en-US"/>
                                    </w:rPr>
                                    <w:t xml:space="preserve">Subject </w:t>
                                  </w:r>
                                  <w:r w:rsidR="00032CFA">
                                    <w:rPr>
                                      <w:rFonts w:ascii="Arial" w:eastAsia="Times New Roman" w:hAnsi="Arial" w:cs="Arial"/>
                                      <w:i/>
                                      <w:iCs/>
                                      <w:sz w:val="16"/>
                                      <w:szCs w:val="16"/>
                                      <w:lang w:bidi="en-US"/>
                                    </w:rPr>
                                    <w:t>Instructor</w:t>
                                  </w:r>
                                </w:p>
                                <w:p w14:paraId="369EC34D" w14:textId="77777777" w:rsidR="00EE5CB9" w:rsidRDefault="00EE5CB9" w:rsidP="00EE5CB9">
                                  <w:pPr>
                                    <w:spacing w:after="0" w:line="240" w:lineRule="auto"/>
                                    <w:ind w:right="-127"/>
                                    <w:jc w:val="center"/>
                                    <w:rPr>
                                      <w:rFonts w:ascii="Arial" w:eastAsia="Times New Roman" w:hAnsi="Arial" w:cs="Arial"/>
                                      <w:i/>
                                      <w:iCs/>
                                      <w:sz w:val="16"/>
                                      <w:szCs w:val="16"/>
                                      <w:lang w:bidi="en-US"/>
                                    </w:rPr>
                                  </w:pPr>
                                </w:p>
                                <w:p w14:paraId="03B729F5" w14:textId="77777777" w:rsidR="00EE5CB9" w:rsidRPr="001624D2" w:rsidRDefault="00EE5CB9" w:rsidP="00EE5CB9">
                                  <w:pPr>
                                    <w:spacing w:after="0" w:line="240" w:lineRule="auto"/>
                                    <w:ind w:right="-127"/>
                                    <w:jc w:val="center"/>
                                    <w:rPr>
                                      <w:rFonts w:ascii="Arial" w:eastAsia="Times New Roman" w:hAnsi="Arial" w:cs="Arial"/>
                                      <w:i/>
                                      <w:iCs/>
                                      <w:sz w:val="16"/>
                                      <w:szCs w:val="16"/>
                                      <w:lang w:bidi="en-US"/>
                                    </w:rPr>
                                  </w:pPr>
                                  <w:r>
                                    <w:rPr>
                                      <w:rFonts w:ascii="Arial" w:eastAsia="Times New Roman" w:hAnsi="Arial" w:cs="Arial"/>
                                      <w:i/>
                                      <w:iCs/>
                                      <w:sz w:val="16"/>
                                      <w:szCs w:val="16"/>
                                      <w:lang w:bidi="en-US"/>
                                    </w:rPr>
                                    <w:t>Date: _______________________________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F26FBAD" id="Text Box 3" o:spid="_x0000_s1027" type="#_x0000_t202" style="position:absolute;margin-left:45.65pt;margin-top:29.25pt;width:175.55pt;height:44pt;z-index:-251658752;visibility:visible;mso-wrap-style:non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" filled="f" stroked="f" strokeweight=".5pt">
                      <v:textbox style="mso-fit-shape-to-text:t">
                        <w:txbxContent>
                          <w:p w14:paraId="40998730" w14:textId="5A450C2F" w:rsidR="00EE5CB9" w:rsidRPr="00A522E4" w:rsidRDefault="00EE5CB9" w:rsidP="00EE5CB9">
                            <w:pPr>
                              <w:spacing w:after="0" w:line="240" w:lineRule="auto"/>
                              <w:ind w:right="-127"/>
                              <w:jc w:val="center"/>
                              <w:rPr>
                                <w:rFonts w:ascii="Arial" w:eastAsia="Times New Roman" w:hAnsi="Arial" w:cs="Arial"/>
                                <w:i/>
                                <w:iCs/>
                                <w:sz w:val="16"/>
                                <w:szCs w:val="16"/>
                                <w:u w:val="single"/>
                                <w:lang w:bidi="en-US"/>
                              </w:rPr>
                            </w:pPr>
                            <w:r w:rsidRPr="00A522E4">
                              <w:rPr>
                                <w:rFonts w:ascii="Arial" w:eastAsia="Times New Roman" w:hAnsi="Arial" w:cs="Arial"/>
                                <w:i/>
                                <w:iCs/>
                                <w:sz w:val="16"/>
                                <w:szCs w:val="16"/>
                                <w:u w:val="single"/>
                                <w:lang w:bidi="en-US"/>
                              </w:rPr>
                              <w:t>____________</w:t>
                            </w:r>
                            <w:r w:rsidR="00A522E4" w:rsidRPr="00A522E4">
                              <w:rPr>
                                <w:rFonts w:ascii="Arial" w:hAnsi="Arial" w:cs="Arial"/>
                                <w:b/>
                                <w:sz w:val="16"/>
                                <w:szCs w:val="16"/>
                                <w:u w:val="single"/>
                              </w:rPr>
                              <w:t>${</w:t>
                            </w:r>
                            <w:r w:rsidR="00A522E4">
                              <w:rPr>
                                <w:rFonts w:ascii="Arial" w:hAnsi="Arial" w:cs="Arial"/>
                                <w:b/>
                                <w:sz w:val="16"/>
                                <w:szCs w:val="16"/>
                                <w:u w:val="single"/>
                              </w:rPr>
                              <w:t>instructor</w:t>
                            </w:r>
                            <w:r w:rsidR="00A522E4" w:rsidRPr="00A522E4">
                              <w:rPr>
                                <w:rFonts w:ascii="Arial" w:hAnsi="Arial" w:cs="Arial"/>
                                <w:b/>
                                <w:sz w:val="16"/>
                                <w:szCs w:val="16"/>
                                <w:u w:val="single"/>
                              </w:rPr>
                              <w:t>_name}</w:t>
                            </w:r>
                            <w:r w:rsidRPr="00A522E4">
                              <w:rPr>
                                <w:rFonts w:ascii="Arial" w:eastAsia="Times New Roman" w:hAnsi="Arial" w:cs="Arial"/>
                                <w:i/>
                                <w:iCs/>
                                <w:sz w:val="16"/>
                                <w:szCs w:val="16"/>
                                <w:u w:val="single"/>
                                <w:lang w:bidi="en-US"/>
                              </w:rPr>
                              <w:t>____________</w:t>
                            </w:r>
                          </w:p>
                          <w:p w14:paraId="5CE41FA4" w14:textId="77777777" w:rsidR="00EE5CB9" w:rsidRDefault="00AB6367" w:rsidP="00EE5CB9">
                            <w:pPr>
                              <w:spacing w:after="0" w:line="240" w:lineRule="auto"/>
                              <w:ind w:right="-127"/>
                              <w:jc w:val="center"/>
                              <w:rPr>
                                <w:rFonts w:ascii="Arial" w:eastAsia="Times New Roman" w:hAnsi="Arial" w:cs="Arial"/>
                                <w:i/>
                                <w:iCs/>
                                <w:sz w:val="16"/>
                                <w:szCs w:val="16"/>
                                <w:lang w:bidi="en-US"/>
                              </w:rPr>
                            </w:pPr>
                            <w:r>
                              <w:rPr>
                                <w:rFonts w:ascii="Arial" w:eastAsia="Times New Roman" w:hAnsi="Arial" w:cs="Arial"/>
                                <w:i/>
                                <w:iCs/>
                                <w:sz w:val="16"/>
                                <w:szCs w:val="16"/>
                                <w:lang w:bidi="en-US"/>
                              </w:rPr>
                              <w:t xml:space="preserve">Internship </w:t>
                            </w:r>
                            <w:r w:rsidR="00032CFA">
                              <w:rPr>
                                <w:rFonts w:ascii="Arial" w:eastAsia="Times New Roman" w:hAnsi="Arial" w:cs="Arial"/>
                                <w:i/>
                                <w:iCs/>
                                <w:sz w:val="16"/>
                                <w:szCs w:val="16"/>
                                <w:lang w:bidi="en-US"/>
                              </w:rPr>
                              <w:t>/</w:t>
                            </w:r>
                            <w:r>
                              <w:rPr>
                                <w:rFonts w:ascii="Arial" w:eastAsia="Times New Roman" w:hAnsi="Arial" w:cs="Arial"/>
                                <w:i/>
                                <w:iCs/>
                                <w:sz w:val="16"/>
                                <w:szCs w:val="16"/>
                                <w:lang w:bidi="en-US"/>
                              </w:rPr>
                              <w:t xml:space="preserve"> </w:t>
                            </w:r>
                            <w:r w:rsidR="00032CFA">
                              <w:rPr>
                                <w:rFonts w:ascii="Arial" w:eastAsia="Times New Roman" w:hAnsi="Arial" w:cs="Arial"/>
                                <w:i/>
                                <w:iCs/>
                                <w:sz w:val="16"/>
                                <w:szCs w:val="16"/>
                                <w:lang w:bidi="en-US"/>
                              </w:rPr>
                              <w:t xml:space="preserve">Practicum </w:t>
                            </w:r>
                            <w:r>
                              <w:rPr>
                                <w:rFonts w:ascii="Arial" w:eastAsia="Times New Roman" w:hAnsi="Arial" w:cs="Arial"/>
                                <w:i/>
                                <w:iCs/>
                                <w:sz w:val="16"/>
                                <w:szCs w:val="16"/>
                                <w:lang w:bidi="en-US"/>
                              </w:rPr>
                              <w:t xml:space="preserve">Subject </w:t>
                            </w:r>
                            <w:r w:rsidR="00032CFA">
                              <w:rPr>
                                <w:rFonts w:ascii="Arial" w:eastAsia="Times New Roman" w:hAnsi="Arial" w:cs="Arial"/>
                                <w:i/>
                                <w:iCs/>
                                <w:sz w:val="16"/>
                                <w:szCs w:val="16"/>
                                <w:lang w:bidi="en-US"/>
                              </w:rPr>
                              <w:t>Instructor</w:t>
                            </w:r>
                          </w:p>
                          <w:p w14:paraId="369EC34D" w14:textId="77777777" w:rsidR="00EE5CB9" w:rsidRDefault="00EE5CB9" w:rsidP="00EE5CB9">
                            <w:pPr>
                              <w:spacing w:after="0" w:line="240" w:lineRule="auto"/>
                              <w:ind w:right="-127"/>
                              <w:jc w:val="center"/>
                              <w:rPr>
                                <w:rFonts w:ascii="Arial" w:eastAsia="Times New Roman" w:hAnsi="Arial" w:cs="Arial"/>
                                <w:i/>
                                <w:iCs/>
                                <w:sz w:val="16"/>
                                <w:szCs w:val="16"/>
                                <w:lang w:bidi="en-US"/>
                              </w:rPr>
                            </w:pPr>
                          </w:p>
                          <w:p w14:paraId="03B729F5" w14:textId="77777777" w:rsidR="00EE5CB9" w:rsidRPr="001624D2" w:rsidRDefault="00EE5CB9" w:rsidP="00EE5CB9">
                            <w:pPr>
                              <w:spacing w:after="0" w:line="240" w:lineRule="auto"/>
                              <w:ind w:right="-127"/>
                              <w:jc w:val="center"/>
                              <w:rPr>
                                <w:rFonts w:ascii="Arial" w:eastAsia="Times New Roman" w:hAnsi="Arial" w:cs="Arial"/>
                                <w:i/>
                                <w:iCs/>
                                <w:sz w:val="16"/>
                                <w:szCs w:val="16"/>
                                <w:lang w:bidi="en-US"/>
                              </w:rPr>
                            </w:pPr>
                            <w:r>
                              <w:rPr>
                                <w:rFonts w:ascii="Arial" w:eastAsia="Times New Roman" w:hAnsi="Arial" w:cs="Arial"/>
                                <w:i/>
                                <w:iCs/>
                                <w:sz w:val="16"/>
                                <w:szCs w:val="16"/>
                                <w:lang w:bidi="en-US"/>
                              </w:rPr>
                              <w:t>Date: _______________________________</w:t>
                            </w:r>
                          </w:p>
                        </w:txbxContent>
                      </v:textbox>
                      <w10:wrap type="tight" anchorx="margin" anchory="margin"/>
                    </v:shape>
                  </w:pict>
                </mc:Fallback>
              </mc:AlternateContent>
            </w:r>
          </w:p>
        </w:tc>
        <w:tc>
          <w:tcPr>
            <w:tcW w:w="5557" w:type="dxa"/>
            <w:gridSpan w:val="2"/>
            <w:tcBorders>
              <w:left w:val="sing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14:paraId="6238CF0D" w14:textId="77777777" w:rsidR="00032CFA" w:rsidRPr="00FE4BD1" w:rsidRDefault="00032CFA" w:rsidP="00FE4BD1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  <w:p w14:paraId="386C0029" w14:textId="77777777" w:rsidR="00EE5CB9" w:rsidRPr="00FE4BD1" w:rsidRDefault="00E02329" w:rsidP="00FE4BD1">
            <w:pPr>
              <w:spacing w:after="0" w:line="240" w:lineRule="auto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58752" behindDoc="1" locked="0" layoutInCell="1" allowOverlap="1" wp14:anchorId="1EEC6BAF" wp14:editId="6EEBE526">
                      <wp:simplePos x="0" y="0"/>
                      <wp:positionH relativeFrom="margin">
                        <wp:posOffset>584835</wp:posOffset>
                      </wp:positionH>
                      <wp:positionV relativeFrom="margin">
                        <wp:posOffset>372110</wp:posOffset>
                      </wp:positionV>
                      <wp:extent cx="2229485" cy="558800"/>
                      <wp:effectExtent l="0" t="0" r="0" b="6350"/>
                      <wp:wrapTight wrapText="bothSides">
                        <wp:wrapPolygon edited="0">
                          <wp:start x="552" y="0"/>
                          <wp:lineTo x="552" y="21115"/>
                          <wp:lineTo x="20980" y="21115"/>
                          <wp:lineTo x="20980" y="0"/>
                          <wp:lineTo x="552" y="0"/>
                        </wp:wrapPolygon>
                      </wp:wrapTight>
                      <wp:docPr id="4" name="Text Box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/>
                            </wps:cNvSpPr>
                            <wps:spPr>
                              <a:xfrm>
                                <a:off x="0" y="0"/>
                                <a:ext cx="2229485" cy="5588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0C6A38CA" w14:textId="77777777" w:rsidR="00EE5CB9" w:rsidRDefault="00EE5CB9" w:rsidP="00EE5CB9">
                                  <w:pPr>
                                    <w:spacing w:after="0" w:line="240" w:lineRule="auto"/>
                                    <w:ind w:right="-127"/>
                                    <w:jc w:val="center"/>
                                    <w:rPr>
                                      <w:rFonts w:ascii="Arial" w:eastAsia="Times New Roman" w:hAnsi="Arial" w:cs="Arial"/>
                                      <w:i/>
                                      <w:iCs/>
                                      <w:sz w:val="16"/>
                                      <w:szCs w:val="16"/>
                                      <w:lang w:bidi="en-US"/>
                                    </w:rPr>
                                  </w:pPr>
                                  <w:r>
                                    <w:rPr>
                                      <w:rFonts w:ascii="Arial" w:eastAsia="Times New Roman" w:hAnsi="Arial" w:cs="Arial"/>
                                      <w:i/>
                                      <w:iCs/>
                                      <w:sz w:val="16"/>
                                      <w:szCs w:val="16"/>
                                      <w:lang w:bidi="en-US"/>
                                    </w:rPr>
                                    <w:t>___________________________________</w:t>
                                  </w:r>
                                </w:p>
                                <w:p w14:paraId="6211640A" w14:textId="77777777" w:rsidR="00EE5CB9" w:rsidRDefault="00032CFA" w:rsidP="00EE5CB9">
                                  <w:pPr>
                                    <w:spacing w:after="0" w:line="240" w:lineRule="auto"/>
                                    <w:ind w:right="-127"/>
                                    <w:jc w:val="center"/>
                                    <w:rPr>
                                      <w:rFonts w:ascii="Arial" w:eastAsia="Times New Roman" w:hAnsi="Arial" w:cs="Arial"/>
                                      <w:i/>
                                      <w:iCs/>
                                      <w:sz w:val="16"/>
                                      <w:szCs w:val="16"/>
                                      <w:lang w:bidi="en-US"/>
                                    </w:rPr>
                                  </w:pPr>
                                  <w:r>
                                    <w:rPr>
                                      <w:rFonts w:ascii="Arial" w:eastAsia="Times New Roman" w:hAnsi="Arial" w:cs="Arial"/>
                                      <w:i/>
                                      <w:iCs/>
                                      <w:sz w:val="16"/>
                                      <w:szCs w:val="16"/>
                                      <w:lang w:bidi="en-US"/>
                                    </w:rPr>
                                    <w:t>Company’s Authorized Representative</w:t>
                                  </w:r>
                                </w:p>
                                <w:p w14:paraId="5037B87C" w14:textId="77777777" w:rsidR="00EE5CB9" w:rsidRDefault="00EE5CB9" w:rsidP="00EE5CB9">
                                  <w:pPr>
                                    <w:spacing w:after="0" w:line="240" w:lineRule="auto"/>
                                    <w:ind w:right="-127"/>
                                    <w:jc w:val="center"/>
                                    <w:rPr>
                                      <w:rFonts w:ascii="Arial" w:eastAsia="Times New Roman" w:hAnsi="Arial" w:cs="Arial"/>
                                      <w:i/>
                                      <w:iCs/>
                                      <w:sz w:val="16"/>
                                      <w:szCs w:val="16"/>
                                      <w:lang w:bidi="en-US"/>
                                    </w:rPr>
                                  </w:pPr>
                                </w:p>
                                <w:p w14:paraId="04AD599F" w14:textId="77777777" w:rsidR="00EE5CB9" w:rsidRPr="001624D2" w:rsidRDefault="00EE5CB9" w:rsidP="00EE5CB9">
                                  <w:pPr>
                                    <w:spacing w:after="0" w:line="240" w:lineRule="auto"/>
                                    <w:ind w:right="-127"/>
                                    <w:jc w:val="center"/>
                                    <w:rPr>
                                      <w:rFonts w:ascii="Arial" w:eastAsia="Times New Roman" w:hAnsi="Arial" w:cs="Arial"/>
                                      <w:i/>
                                      <w:iCs/>
                                      <w:sz w:val="16"/>
                                      <w:szCs w:val="16"/>
                                      <w:lang w:bidi="en-US"/>
                                    </w:rPr>
                                  </w:pPr>
                                  <w:r>
                                    <w:rPr>
                                      <w:rFonts w:ascii="Arial" w:eastAsia="Times New Roman" w:hAnsi="Arial" w:cs="Arial"/>
                                      <w:i/>
                                      <w:iCs/>
                                      <w:sz w:val="16"/>
                                      <w:szCs w:val="16"/>
                                      <w:lang w:bidi="en-US"/>
                                    </w:rPr>
                                    <w:t>Date: _______________________________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EEC6BAF" id="Text Box 4" o:spid="_x0000_s1028" type="#_x0000_t202" style="position:absolute;margin-left:46.05pt;margin-top:29.3pt;width:175.55pt;height:44pt;z-index:-251657728;visibility:visible;mso-wrap-style:non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" filled="f" stroked="f" strokeweight=".5pt">
                      <v:textbox style="mso-fit-shape-to-text:t">
                        <w:txbxContent>
                          <w:p w14:paraId="0C6A38CA" w14:textId="77777777" w:rsidR="00EE5CB9" w:rsidRDefault="00EE5CB9" w:rsidP="00EE5CB9">
                            <w:pPr>
                              <w:spacing w:after="0" w:line="240" w:lineRule="auto"/>
                              <w:ind w:right="-127"/>
                              <w:jc w:val="center"/>
                              <w:rPr>
                                <w:rFonts w:ascii="Arial" w:eastAsia="Times New Roman" w:hAnsi="Arial" w:cs="Arial"/>
                                <w:i/>
                                <w:iCs/>
                                <w:sz w:val="16"/>
                                <w:szCs w:val="16"/>
                                <w:lang w:bidi="en-US"/>
                              </w:rPr>
                            </w:pPr>
                            <w:r>
                              <w:rPr>
                                <w:rFonts w:ascii="Arial" w:eastAsia="Times New Roman" w:hAnsi="Arial" w:cs="Arial"/>
                                <w:i/>
                                <w:iCs/>
                                <w:sz w:val="16"/>
                                <w:szCs w:val="16"/>
                                <w:lang w:bidi="en-US"/>
                              </w:rPr>
                              <w:t>___________________________________</w:t>
                            </w:r>
                          </w:p>
                          <w:p w14:paraId="6211640A" w14:textId="77777777" w:rsidR="00EE5CB9" w:rsidRDefault="00032CFA" w:rsidP="00EE5CB9">
                            <w:pPr>
                              <w:spacing w:after="0" w:line="240" w:lineRule="auto"/>
                              <w:ind w:right="-127"/>
                              <w:jc w:val="center"/>
                              <w:rPr>
                                <w:rFonts w:ascii="Arial" w:eastAsia="Times New Roman" w:hAnsi="Arial" w:cs="Arial"/>
                                <w:i/>
                                <w:iCs/>
                                <w:sz w:val="16"/>
                                <w:szCs w:val="16"/>
                                <w:lang w:bidi="en-US"/>
                              </w:rPr>
                            </w:pPr>
                            <w:r>
                              <w:rPr>
                                <w:rFonts w:ascii="Arial" w:eastAsia="Times New Roman" w:hAnsi="Arial" w:cs="Arial"/>
                                <w:i/>
                                <w:iCs/>
                                <w:sz w:val="16"/>
                                <w:szCs w:val="16"/>
                                <w:lang w:bidi="en-US"/>
                              </w:rPr>
                              <w:t>Company’s Authorized Representative</w:t>
                            </w:r>
                          </w:p>
                          <w:p w14:paraId="5037B87C" w14:textId="77777777" w:rsidR="00EE5CB9" w:rsidRDefault="00EE5CB9" w:rsidP="00EE5CB9">
                            <w:pPr>
                              <w:spacing w:after="0" w:line="240" w:lineRule="auto"/>
                              <w:ind w:right="-127"/>
                              <w:jc w:val="center"/>
                              <w:rPr>
                                <w:rFonts w:ascii="Arial" w:eastAsia="Times New Roman" w:hAnsi="Arial" w:cs="Arial"/>
                                <w:i/>
                                <w:iCs/>
                                <w:sz w:val="16"/>
                                <w:szCs w:val="16"/>
                                <w:lang w:bidi="en-US"/>
                              </w:rPr>
                            </w:pPr>
                          </w:p>
                          <w:p w14:paraId="04AD599F" w14:textId="77777777" w:rsidR="00EE5CB9" w:rsidRPr="001624D2" w:rsidRDefault="00EE5CB9" w:rsidP="00EE5CB9">
                            <w:pPr>
                              <w:spacing w:after="0" w:line="240" w:lineRule="auto"/>
                              <w:ind w:right="-127"/>
                              <w:jc w:val="center"/>
                              <w:rPr>
                                <w:rFonts w:ascii="Arial" w:eastAsia="Times New Roman" w:hAnsi="Arial" w:cs="Arial"/>
                                <w:i/>
                                <w:iCs/>
                                <w:sz w:val="16"/>
                                <w:szCs w:val="16"/>
                                <w:lang w:bidi="en-US"/>
                              </w:rPr>
                            </w:pPr>
                            <w:r>
                              <w:rPr>
                                <w:rFonts w:ascii="Arial" w:eastAsia="Times New Roman" w:hAnsi="Arial" w:cs="Arial"/>
                                <w:i/>
                                <w:iCs/>
                                <w:sz w:val="16"/>
                                <w:szCs w:val="16"/>
                                <w:lang w:bidi="en-US"/>
                              </w:rPr>
                              <w:t>Date: _______________________________</w:t>
                            </w:r>
                          </w:p>
                        </w:txbxContent>
                      </v:textbox>
                      <w10:wrap type="tight" anchorx="margin" anchory="margin"/>
                    </v:shape>
                  </w:pict>
                </mc:Fallback>
              </mc:AlternateContent>
            </w:r>
            <w:r w:rsidR="00032CFA" w:rsidRPr="00FE4BD1">
              <w:rPr>
                <w:rFonts w:ascii="Arial" w:hAnsi="Arial" w:cs="Arial"/>
                <w:b/>
                <w:sz w:val="16"/>
                <w:szCs w:val="16"/>
              </w:rPr>
              <w:t>APPROVED BY:</w:t>
            </w:r>
          </w:p>
        </w:tc>
      </w:tr>
    </w:tbl>
    <w:p w14:paraId="4CF0D410" w14:textId="77777777" w:rsidR="000608E6" w:rsidRDefault="000608E6"/>
    <w:sectPr w:rsidR="000608E6" w:rsidSect="0095670F">
      <w:headerReference w:type="default" r:id="rId8"/>
      <w:pgSz w:w="11906" w:h="16838" w:code="9"/>
      <w:pgMar w:top="720" w:right="720" w:bottom="720" w:left="720" w:header="432" w:footer="432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C2407A0" w14:textId="77777777" w:rsidR="00106EF8" w:rsidRDefault="00106EF8" w:rsidP="00D36491">
      <w:pPr>
        <w:spacing w:after="0" w:line="240" w:lineRule="auto"/>
      </w:pPr>
      <w:r>
        <w:separator/>
      </w:r>
    </w:p>
  </w:endnote>
  <w:endnote w:type="continuationSeparator" w:id="0">
    <w:p w14:paraId="0B0B07E1" w14:textId="77777777" w:rsidR="00106EF8" w:rsidRDefault="00106EF8" w:rsidP="00D3649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98C9EB5" w14:textId="77777777" w:rsidR="00106EF8" w:rsidRDefault="00106EF8" w:rsidP="00D36491">
      <w:pPr>
        <w:spacing w:after="0" w:line="240" w:lineRule="auto"/>
      </w:pPr>
      <w:r>
        <w:separator/>
      </w:r>
    </w:p>
  </w:footnote>
  <w:footnote w:type="continuationSeparator" w:id="0">
    <w:p w14:paraId="0F391C15" w14:textId="77777777" w:rsidR="00106EF8" w:rsidRDefault="00106EF8" w:rsidP="00D3649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89D023B" w14:textId="43422922" w:rsidR="00AF309F" w:rsidRDefault="009B4680" w:rsidP="00AF309F">
    <w:pPr>
      <w:pStyle w:val="Header"/>
      <w:ind w:right="-244"/>
      <w:jc w:val="right"/>
      <w:rPr>
        <w:rFonts w:ascii="Arial" w:hAnsi="Arial" w:cs="Arial"/>
        <w:i/>
        <w:sz w:val="14"/>
        <w:szCs w:val="14"/>
      </w:rPr>
    </w:pPr>
    <w:r>
      <w:rPr>
        <w:rFonts w:ascii="Arial" w:hAnsi="Arial" w:cs="Arial"/>
        <w:i/>
        <w:sz w:val="14"/>
        <w:szCs w:val="14"/>
      </w:rPr>
      <w:t>FM-AA-IN</w:t>
    </w:r>
    <w:r w:rsidR="00AF309F">
      <w:rPr>
        <w:rFonts w:ascii="Arial" w:hAnsi="Arial" w:cs="Arial"/>
        <w:i/>
        <w:sz w:val="14"/>
        <w:szCs w:val="14"/>
      </w:rPr>
      <w:t>T-1</w:t>
    </w:r>
    <w:r w:rsidR="003323CF">
      <w:rPr>
        <w:rFonts w:ascii="Arial" w:hAnsi="Arial" w:cs="Arial"/>
        <w:i/>
        <w:sz w:val="14"/>
        <w:szCs w:val="14"/>
      </w:rPr>
      <w:t>4</w:t>
    </w:r>
  </w:p>
  <w:p w14:paraId="0A6B455D" w14:textId="1F579188" w:rsidR="00AF309F" w:rsidRDefault="00AF309F" w:rsidP="00AF309F">
    <w:pPr>
      <w:pStyle w:val="Header"/>
      <w:ind w:right="-244"/>
      <w:jc w:val="right"/>
      <w:rPr>
        <w:rFonts w:ascii="Arial" w:hAnsi="Arial" w:cs="Arial"/>
        <w:i/>
        <w:sz w:val="14"/>
        <w:szCs w:val="14"/>
      </w:rPr>
    </w:pPr>
    <w:r>
      <w:rPr>
        <w:rFonts w:ascii="Arial" w:hAnsi="Arial" w:cs="Arial"/>
        <w:i/>
        <w:sz w:val="14"/>
        <w:szCs w:val="14"/>
      </w:rPr>
      <w:t xml:space="preserve">Rev. </w:t>
    </w:r>
    <w:r w:rsidR="003323CF">
      <w:rPr>
        <w:rFonts w:ascii="Arial" w:hAnsi="Arial" w:cs="Arial"/>
        <w:i/>
        <w:sz w:val="14"/>
        <w:szCs w:val="14"/>
      </w:rPr>
      <w:t>1</w:t>
    </w:r>
  </w:p>
  <w:p w14:paraId="5050AF8A" w14:textId="46B3ACAF" w:rsidR="00AF309F" w:rsidRPr="00477E80" w:rsidRDefault="003323CF" w:rsidP="00AF309F">
    <w:pPr>
      <w:pStyle w:val="Header"/>
      <w:tabs>
        <w:tab w:val="clear" w:pos="9360"/>
        <w:tab w:val="right" w:pos="8010"/>
      </w:tabs>
      <w:ind w:right="-244"/>
      <w:jc w:val="right"/>
    </w:pPr>
    <w:r>
      <w:rPr>
        <w:rFonts w:ascii="Arial" w:hAnsi="Arial" w:cs="Arial"/>
        <w:i/>
        <w:sz w:val="14"/>
        <w:szCs w:val="14"/>
      </w:rPr>
      <w:t>14</w:t>
    </w:r>
    <w:r w:rsidR="00AF309F">
      <w:rPr>
        <w:rFonts w:ascii="Arial" w:hAnsi="Arial" w:cs="Arial"/>
        <w:i/>
        <w:sz w:val="14"/>
        <w:szCs w:val="14"/>
      </w:rPr>
      <w:t>-</w:t>
    </w:r>
    <w:r>
      <w:rPr>
        <w:rFonts w:ascii="Arial" w:hAnsi="Arial" w:cs="Arial"/>
        <w:i/>
        <w:sz w:val="14"/>
        <w:szCs w:val="14"/>
      </w:rPr>
      <w:t>Oct</w:t>
    </w:r>
    <w:r w:rsidR="00AF309F">
      <w:rPr>
        <w:rFonts w:ascii="Arial" w:hAnsi="Arial" w:cs="Arial"/>
        <w:i/>
        <w:sz w:val="14"/>
        <w:szCs w:val="14"/>
      </w:rPr>
      <w:t>-20</w:t>
    </w:r>
    <w:r>
      <w:rPr>
        <w:rFonts w:ascii="Arial" w:hAnsi="Arial" w:cs="Arial"/>
        <w:i/>
        <w:sz w:val="14"/>
        <w:szCs w:val="14"/>
      </w:rPr>
      <w:t>24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ttachedTemplate r:id="rId1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2329"/>
    <w:rsid w:val="00011ABD"/>
    <w:rsid w:val="00032CFA"/>
    <w:rsid w:val="000608E6"/>
    <w:rsid w:val="000A2936"/>
    <w:rsid w:val="000E1CC2"/>
    <w:rsid w:val="00106EF8"/>
    <w:rsid w:val="00183F17"/>
    <w:rsid w:val="002516BC"/>
    <w:rsid w:val="00300BE7"/>
    <w:rsid w:val="00310A3A"/>
    <w:rsid w:val="003240B9"/>
    <w:rsid w:val="003311C7"/>
    <w:rsid w:val="003323CF"/>
    <w:rsid w:val="00333F82"/>
    <w:rsid w:val="00351BBF"/>
    <w:rsid w:val="00352AFD"/>
    <w:rsid w:val="003A0119"/>
    <w:rsid w:val="003E3C1B"/>
    <w:rsid w:val="003F7743"/>
    <w:rsid w:val="004A577A"/>
    <w:rsid w:val="00550BBD"/>
    <w:rsid w:val="005564ED"/>
    <w:rsid w:val="00600B0F"/>
    <w:rsid w:val="006876DB"/>
    <w:rsid w:val="006A6EAE"/>
    <w:rsid w:val="00771D24"/>
    <w:rsid w:val="00772177"/>
    <w:rsid w:val="0077407F"/>
    <w:rsid w:val="00841C35"/>
    <w:rsid w:val="008B5CBB"/>
    <w:rsid w:val="008D244C"/>
    <w:rsid w:val="0095670F"/>
    <w:rsid w:val="00963B8E"/>
    <w:rsid w:val="009B4680"/>
    <w:rsid w:val="009E768C"/>
    <w:rsid w:val="00A522E4"/>
    <w:rsid w:val="00A8346E"/>
    <w:rsid w:val="00AA0F82"/>
    <w:rsid w:val="00AB6367"/>
    <w:rsid w:val="00AE037A"/>
    <w:rsid w:val="00AF309F"/>
    <w:rsid w:val="00AF7181"/>
    <w:rsid w:val="00AF7B67"/>
    <w:rsid w:val="00CE5A13"/>
    <w:rsid w:val="00CF32F8"/>
    <w:rsid w:val="00D36491"/>
    <w:rsid w:val="00DA48E8"/>
    <w:rsid w:val="00DC7DE0"/>
    <w:rsid w:val="00E02329"/>
    <w:rsid w:val="00EE5CB9"/>
    <w:rsid w:val="00F14642"/>
    <w:rsid w:val="00F23FED"/>
    <w:rsid w:val="00F4145C"/>
    <w:rsid w:val="00F4736F"/>
    <w:rsid w:val="00FE4B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842D56C"/>
  <w15:chartTrackingRefBased/>
  <w15:docId w15:val="{697BC358-461B-486B-A52C-0FB429134E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PH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A8346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D3649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36491"/>
  </w:style>
  <w:style w:type="paragraph" w:styleId="Footer">
    <w:name w:val="footer"/>
    <w:basedOn w:val="Normal"/>
    <w:link w:val="FooterChar"/>
    <w:uiPriority w:val="99"/>
    <w:unhideWhenUsed/>
    <w:rsid w:val="00D3649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491"/>
  </w:style>
  <w:style w:type="paragraph" w:styleId="BalloonText">
    <w:name w:val="Balloon Text"/>
    <w:basedOn w:val="Normal"/>
    <w:link w:val="BalloonTextChar"/>
    <w:uiPriority w:val="99"/>
    <w:semiHidden/>
    <w:unhideWhenUsed/>
    <w:rsid w:val="00AA0F8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AA0F82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67575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2269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9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G:\&#160;\Drive\Forms\Internship\OJT%20FORMS\17%20On-The-Job%20Training%20Timeframe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3E6EFD9-5ED3-45E0-9227-F5C08404D2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17 On-The-Job Training Timeframe</Template>
  <TotalTime>42</TotalTime>
  <Pages>1</Pages>
  <Words>45</Words>
  <Characters>363</Characters>
  <Application>Microsoft Office Word</Application>
  <DocSecurity>0</DocSecurity>
  <Lines>111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win8</dc:creator>
  <cp:keywords/>
  <dc:description/>
  <cp:lastModifiedBy>Joash Santos</cp:lastModifiedBy>
  <cp:revision>13</cp:revision>
  <cp:lastPrinted>2017-02-15T02:59:00Z</cp:lastPrinted>
  <dcterms:created xsi:type="dcterms:W3CDTF">2024-04-30T04:17:00Z</dcterms:created>
  <dcterms:modified xsi:type="dcterms:W3CDTF">2025-11-21T06:32:00Z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4559f776-6373-4e1c-b6b4-879795d68d6d</vt:lpwstr>
  </property>
</Properties>
</file>